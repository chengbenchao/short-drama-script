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4616775">
      <w:pPr>
        <w:pStyle w:val="style0"/>
        <w:rPr>
          <w:rFonts w:hint="eastAsia"/>
        </w:rPr>
      </w:pPr>
    </w:p>
    <w:p w14:paraId="2C9A7666">
      <w:pPr>
        <w:pStyle w:val="style0"/>
        <w:rPr>
          <w:rFonts w:hint="eastAsia"/>
        </w:rPr>
      </w:pPr>
      <w:r>
        <w:rPr>
          <w:rFonts w:hint="eastAsia"/>
        </w:rPr>
        <w:t>《从吞噬万物开始无敌》</w:t>
      </w:r>
    </w:p>
    <w:p w14:paraId="FD1CA04E">
      <w:pPr>
        <w:rPr/>
      </w:pPr>
      <w:r>
        <w:rPr>
          <w:rFonts w:hint="default"/>
        </w:rPr>
        <w:t>一、基本信息与核心亮点</w:t>
      </w:r>
    </w:p>
    <w:p w14:paraId="9AFB7690">
      <w:pPr>
        <w:rPr/>
      </w:pPr>
      <w:r>
        <w:rPr>
          <w:rFonts w:hint="default"/>
        </w:rPr>
        <w:t>类型：古装玄幻、修仙逆袭、复仇爽剧</w:t>
      </w:r>
    </w:p>
    <w:p w14:paraId="EA163E6D">
      <w:pPr>
        <w:rPr/>
      </w:pPr>
      <w:r>
        <w:rPr>
          <w:rFonts w:hint="default"/>
        </w:rPr>
        <w:t>二、剧本简纲</w:t>
      </w:r>
    </w:p>
    <w:p w14:paraId="18B10896">
      <w:pPr>
        <w:rPr/>
      </w:pPr>
      <w:r>
        <w:rPr>
          <w:rFonts w:hint="default"/>
        </w:rPr>
        <w:t>顾尘本是苏家千年一遇的修仙天才，为兑现与苏清月的婚约，不顾凶险闯入上古战场，拼死夺得核心灵晶，却因此经脉尽废、丹田破碎，沦为无法修炼的废人。苏家主翻脸不认人，苏凡抢夺灵晶，苏清月撕碎婚书，将他贬入青云宗欲除之。青云宗内，苏家弟子苏平奉命下毒暗害顾尘，却不知顾尘早已觉醒太极阴阳金手指，白鱼提纯能量、黑鱼吞噬毒素，反而借助剧毒恢复半数修为，反杀苏平。青云宗大师姐洛芊雪倾心顾尘，执意相助，顾尘为避风头、快速修炼，主动前往凶险的残阳谷，凭借金手指吞噬谷中毒物、妖兽尸体，修为飞速突破至元海境，还收服拥有远古白虎血脉的神宠丧彪。实力恢复的顾尘重返苏家复仇，以压倒性实力碾压苏凡、苏清月，却因苏家主挟持恩人王管家，被迫借助护心玉底牌脱身，带王管家重回残阳谷。苏家七长老苏宏茂追杀至残阳谷，欲强行掳走顾尘，洛芊雪拼死阻拦不敌，顾尘为护师姐，决意暴露金手指底牌，炼化周遭凶兽提升实力，迎战苏宏茂，开启新一轮复仇与进阶之路，全程节奏紧凑，复仇爽感十足，兼具热血修仙与情感羁绊。</w:t>
      </w:r>
    </w:p>
    <w:p w14:paraId="C7F093B0">
      <w:pPr>
        <w:rPr/>
      </w:pPr>
      <w:r>
        <w:rPr>
          <w:rFonts w:hint="default"/>
        </w:rPr>
        <w:t xml:space="preserve">三 </w:t>
      </w:r>
      <w:r>
        <w:rPr>
          <w:rFonts w:hint="eastAsia"/>
          <w:lang w:eastAsia="zh-CN"/>
        </w:rPr>
        <w:t>人物小传</w:t>
      </w:r>
    </w:p>
    <w:p w14:paraId="44F54DEC">
      <w:pPr>
        <w:numPr>
          <w:ilvl w:val="0"/>
          <w:numId w:val="1"/>
        </w:numPr>
        <w:rPr/>
      </w:pPr>
      <w:r>
        <w:rPr>
          <w:rFonts w:hint="default"/>
        </w:rPr>
        <w:t>顾尘男主，前期是苏家千年不遇的修仙天才，天资绝世、重情重义，对苏清月一往情深，为苏家甘愿赴死。被苏家背叛、经脉尽废后，从隐忍憋屈中觉醒，性格变得冷峻果决、杀伐果断，内心藏着对恩人的温情。意外觉醒太极阴阳吞噬金手指，能提纯能量、吞噬毒素万物化为己用，以复仇为动力，一路逆袭崛起，目标是血债血偿、登顶仙路，是典型的逆袭爽文男主，有恩报恩、有仇必报。</w:t>
      </w:r>
    </w:p>
    <w:p w14:paraId="AF5500F5">
      <w:pPr>
        <w:numPr>
          <w:ilvl w:val="0"/>
          <w:numId w:val="1"/>
        </w:numPr>
        <w:rPr/>
      </w:pPr>
      <w:r>
        <w:rPr>
          <w:rFonts w:hint="default"/>
        </w:rPr>
        <w:t>洛芊雪青云宗大师姐，容貌绝美、修为高深，心性善良、重情重义。顾尘被送入青云宗时，她悉心照料，对顾尘一见倾心，始终无条件信任、守护顾尘。看不惯苏家的卑劣行径，多次为顾尘挺身而出，赠予顾尘护心玉等保命宝物，是顾尘复仇路上最温暖的羁绊，性格果敢飒爽，为爱甘愿冒险。</w:t>
      </w:r>
    </w:p>
    <w:p w14:paraId="80560535">
      <w:pPr>
        <w:numPr>
          <w:ilvl w:val="0"/>
          <w:numId w:val="1"/>
        </w:numPr>
        <w:rPr/>
      </w:pPr>
      <w:r>
        <w:rPr>
          <w:rFonts w:hint="default"/>
        </w:rPr>
        <w:t>苏清月苏家大小姐，前期与顾尘青梅竹马，实则自私虚荣、薄情寡义。看重权势与实力，顾尘是天才时与之相恋，顾尘沦为废人后，立刻翻脸撕碎婚书，投靠苏凡，联手羞辱、抛弃顾尘，甚至对顾尘痛下杀手。修为尚可，心性歹毒，是顾尘复仇路上的重要反派，最终自食恶果。</w:t>
      </w:r>
    </w:p>
    <w:p w14:paraId="30E19827">
      <w:pPr>
        <w:numPr>
          <w:ilvl w:val="0"/>
          <w:numId w:val="1"/>
        </w:numPr>
        <w:rPr/>
      </w:pPr>
      <w:r>
        <w:rPr>
          <w:rFonts w:hint="default"/>
        </w:rPr>
        <w:t>苏凡苏家少主，苏清月弟弟，性格嚣张跋扈、心胸狭隘、嫉妒心极强。一直嫉妒顾尘的天赋，趁顾尘经脉尽废，抢夺其灵晶，霸占少主之位，对顾尘极尽嘲讽与欺凌。修为略高，却资质平庸，依靠家族资源与阴谋诡计上位，是苏家背叛顾尘的核心人物之一，最终被顾尘狠狠碾压，下场凄惨。</w:t>
      </w:r>
    </w:p>
    <w:p w14:paraId="113E0614">
      <w:pPr>
        <w:pStyle w:val="style0"/>
        <w:rPr>
          <w:rFonts w:hint="eastAsia"/>
        </w:rPr>
      </w:pPr>
    </w:p>
    <w:p w14:paraId="0A9A13E3">
      <w:pPr>
        <w:pStyle w:val="style0"/>
        <w:rPr>
          <w:rFonts w:hint="eastAsia"/>
        </w:rPr>
      </w:pPr>
      <w:r>
        <w:rPr>
          <w:rFonts w:hint="eastAsia"/>
        </w:rPr>
        <w:t>第1集</w:t>
      </w:r>
    </w:p>
    <w:p w14:paraId="6A06B039">
      <w:pPr>
        <w:pStyle w:val="style0"/>
        <w:rPr>
          <w:rFonts w:hint="eastAsia"/>
        </w:rPr>
      </w:pPr>
      <w:r>
        <w:rPr>
          <w:rFonts w:hint="eastAsia"/>
        </w:rPr>
        <w:t>1-1 上古战场 日 外</w:t>
      </w:r>
    </w:p>
    <w:p w14:paraId="55B0C186">
      <w:pPr>
        <w:pStyle w:val="style0"/>
        <w:rPr>
          <w:rFonts w:hint="eastAsia"/>
        </w:rPr>
      </w:pPr>
      <w:r>
        <w:rPr>
          <w:rFonts w:hint="eastAsia"/>
        </w:rPr>
        <w:t>人物：顾尘、妖兽群、苏家众人</w:t>
      </w:r>
    </w:p>
    <w:p w14:paraId="0356C3EC">
      <w:pPr>
        <w:pStyle w:val="style0"/>
        <w:rPr>
          <w:rFonts w:hint="eastAsia"/>
        </w:rPr>
      </w:pPr>
      <w:r>
        <w:rPr>
          <w:rFonts w:hint="eastAsia"/>
        </w:rPr>
        <w:t>△被白色屏障包裹的荒古废墟般的上古战场，瘴气弥漫，遍地骸骨，青面獠牙的狼形、豹形妖兽成群游走，周遭修士皆望而却步，无人敢踏入半步。</w:t>
      </w:r>
    </w:p>
    <w:p w14:paraId="55C849A6">
      <w:pPr>
        <w:pStyle w:val="style0"/>
        <w:rPr>
          <w:rFonts w:hint="eastAsia"/>
        </w:rPr>
      </w:pPr>
      <w:r>
        <w:rPr>
          <w:rFonts w:hint="eastAsia"/>
        </w:rPr>
        <w:t>△屏障外，苏清月和苏家主站在一旁观望，顾尘衣衫染血、浑身带伤，手持断刃，在狼妖兽群中奋力厮杀。</w:t>
      </w:r>
    </w:p>
    <w:p w14:paraId="1DCED923">
      <w:pPr>
        <w:pStyle w:val="style0"/>
        <w:rPr>
          <w:rFonts w:hint="eastAsia"/>
        </w:rPr>
      </w:pPr>
      <w:r>
        <w:rPr>
          <w:rFonts w:hint="eastAsia"/>
        </w:rPr>
        <w:t>苏家主（大喊）：顾尘，入战场取核心灵晶，活着出来，我便将苏清月嫁你，自动让位，扶你做苏家家主。</w:t>
      </w:r>
    </w:p>
    <w:p w14:paraId="458743EE">
      <w:pPr>
        <w:pStyle w:val="style0"/>
        <w:rPr>
          <w:rFonts w:hint="eastAsia"/>
        </w:rPr>
      </w:pPr>
      <w:r>
        <w:rPr>
          <w:rFonts w:hint="eastAsia"/>
        </w:rPr>
        <w:t>顾尘（望向苏清月，咬了咬牙os）：我和清月相恋多年，这是唯一能娶到她的机会，我不能让苏家失望。</w:t>
      </w:r>
    </w:p>
    <w:p w14:paraId="4737DC09">
      <w:pPr>
        <w:pStyle w:val="style0"/>
        <w:rPr>
          <w:rFonts w:hint="eastAsia"/>
        </w:rPr>
      </w:pPr>
      <w:r>
        <w:rPr>
          <w:rFonts w:hint="eastAsia"/>
        </w:rPr>
        <w:t>△顾尘咬牙冲破妖兽围堵，伸手攥住散发七彩光晕的核心灵晶，抱在怀中，冲出上古战场，瘫倒在地，昏死过去。</w:t>
      </w:r>
    </w:p>
    <w:p w14:paraId="3D361CB8">
      <w:pPr>
        <w:pStyle w:val="style0"/>
        <w:rPr>
          <w:rFonts w:hint="eastAsia"/>
        </w:rPr>
      </w:pPr>
      <w:r>
        <w:rPr>
          <w:rFonts w:hint="eastAsia"/>
        </w:rPr>
        <w:t>1-2 苏家大殿 日 内</w:t>
      </w:r>
    </w:p>
    <w:p w14:paraId="6D1F8DFD">
      <w:pPr>
        <w:pStyle w:val="style0"/>
        <w:rPr>
          <w:rFonts w:hint="eastAsia"/>
        </w:rPr>
      </w:pPr>
      <w:r>
        <w:rPr>
          <w:rFonts w:hint="eastAsia"/>
        </w:rPr>
        <w:t>人物：顾尘、苏家长老、苏凡、苏清月、苏家主、苏家子弟、群众甲、群众乙</w:t>
      </w:r>
    </w:p>
    <w:p w14:paraId="6079D280">
      <w:pPr>
        <w:pStyle w:val="style0"/>
        <w:rPr>
          <w:rFonts w:hint="eastAsia"/>
        </w:rPr>
      </w:pPr>
      <w:r>
        <w:rPr>
          <w:rFonts w:hint="eastAsia"/>
        </w:rPr>
        <w:t>△顾尘立于测试仙台，空中悬浮的五彩灵石微光黯淡，始终毫无异动。</w:t>
      </w:r>
    </w:p>
    <w:p w14:paraId="10981F40">
      <w:pPr>
        <w:pStyle w:val="style0"/>
        <w:rPr>
          <w:rFonts w:hint="eastAsia"/>
        </w:rPr>
      </w:pPr>
      <w:r>
        <w:rPr>
          <w:rFonts w:hint="eastAsia"/>
        </w:rPr>
        <w:t>△苏家主与长老还有一众苏家子弟在旁围观。</w:t>
      </w:r>
    </w:p>
    <w:p w14:paraId="4113A149">
      <w:pPr>
        <w:pStyle w:val="style0"/>
        <w:rPr>
          <w:rFonts w:hint="eastAsia"/>
        </w:rPr>
      </w:pPr>
      <w:r>
        <w:rPr>
          <w:rFonts w:hint="eastAsia"/>
        </w:rPr>
        <w:t xml:space="preserve"> 长老（抚须摇头，淡漠）：顾尘经脉尽废，本就药石无医，如今连基础法术都无法催动，终身不能修炼，注定是个废人了 </w:t>
      </w:r>
    </w:p>
    <w:p w14:paraId="26571BCD">
      <w:pPr>
        <w:pStyle w:val="style0"/>
        <w:rPr>
          <w:rFonts w:hint="eastAsia"/>
        </w:rPr>
      </w:pPr>
      <w:r>
        <w:rPr>
          <w:rFonts w:hint="eastAsia"/>
        </w:rPr>
        <w:t>群众甲（嗤笑，轻蔑）：这就是当年苏家的千年天才？从上古战场回来，竟成了个彻头彻尾的废物，真是天大的笑话！</w:t>
      </w:r>
    </w:p>
    <w:p w14:paraId="71AA547E">
      <w:pPr>
        <w:pStyle w:val="style0"/>
        <w:rPr>
          <w:rFonts w:hint="eastAsia"/>
        </w:rPr>
      </w:pPr>
      <w:r>
        <w:rPr>
          <w:rFonts w:hint="eastAsia"/>
        </w:rPr>
        <w:t>群众乙（附和嘲讽）：枉他还拼命为家族夺宝，如今没了价值，就是个弃子罢了！</w:t>
      </w:r>
    </w:p>
    <w:p w14:paraId="1BB10572">
      <w:pPr>
        <w:pStyle w:val="style0"/>
        <w:rPr>
          <w:rFonts w:hint="eastAsia"/>
        </w:rPr>
      </w:pPr>
      <w:r>
        <w:rPr>
          <w:rFonts w:hint="eastAsia"/>
        </w:rPr>
        <w:t>△众人哄笑嘲讽，顾尘双拳紧握，僵立原地一言不发。</w:t>
      </w:r>
    </w:p>
    <w:p w14:paraId="43F732BD">
      <w:pPr>
        <w:pStyle w:val="style0"/>
        <w:rPr>
          <w:rFonts w:hint="eastAsia"/>
        </w:rPr>
      </w:pPr>
      <w:r>
        <w:rPr>
          <w:rFonts w:hint="eastAsia"/>
        </w:rPr>
        <w:t>△苏凡和苏清月缓步走出人群，苏凡周身萦绕黑色焰雾，身后浮现一头通体漆黑、生有双翼的猛虎虚影，虎目凶光毕露。</w:t>
      </w:r>
    </w:p>
    <w:p w14:paraId="6993E529">
      <w:pPr>
        <w:pStyle w:val="style0"/>
        <w:rPr>
          <w:rFonts w:hint="eastAsia"/>
        </w:rPr>
      </w:pPr>
      <w:r>
        <w:rPr>
          <w:rFonts w:hint="eastAsia"/>
        </w:rPr>
        <w:t>△苏清月则是围绕着紫色的光，身后出现一只通体紫色、长有两尖牙蝙蝠。</w:t>
      </w:r>
    </w:p>
    <w:p w14:paraId="50A99418">
      <w:pPr>
        <w:pStyle w:val="style0"/>
        <w:rPr>
          <w:rFonts w:hint="eastAsia"/>
        </w:rPr>
      </w:pPr>
      <w:r>
        <w:rPr>
          <w:rFonts w:hint="eastAsia"/>
        </w:rPr>
        <w:t>△苏凡上前一把夺过顾尘腰间储物袋，袋口敞开，耀眼灵晶倾泻而出，他抬手一吸，尽数吸收，灵晶瞬间化为飞灰。</w:t>
      </w:r>
    </w:p>
    <w:p w14:paraId="41CA5AD2">
      <w:pPr>
        <w:pStyle w:val="style0"/>
        <w:rPr>
          <w:rFonts w:hint="eastAsia"/>
        </w:rPr>
      </w:pPr>
      <w:r>
        <w:rPr>
          <w:rFonts w:hint="eastAsia"/>
        </w:rPr>
        <w:t>顾尘（厉声喝止）：住手！谁敢动我的修炼资源！</w:t>
      </w:r>
    </w:p>
    <w:p w14:paraId="3F60E569">
      <w:pPr>
        <w:pStyle w:val="style0"/>
        <w:rPr>
          <w:rFonts w:hint="eastAsia"/>
        </w:rPr>
      </w:pPr>
      <w:r>
        <w:rPr>
          <w:rFonts w:hint="eastAsia"/>
        </w:rPr>
        <w:t>△顾尘冲上前抢夺，被苏凡一掌狠狠推倒在地，嘴角溢出血丝，身受重创。</w:t>
      </w:r>
    </w:p>
    <w:p w14:paraId="42888A29">
      <w:pPr>
        <w:pStyle w:val="style0"/>
        <w:rPr>
          <w:rFonts w:hint="eastAsia"/>
        </w:rPr>
      </w:pPr>
      <w:r>
        <w:rPr>
          <w:rFonts w:hint="eastAsia"/>
        </w:rPr>
        <w:t>苏凡（居高临下，轻蔑）：如今我才是苏家少主，你一个废物，也配与我叫嚣？你既不能修炼，这些资源留着也是浪费，便当是孝敬我了。</w:t>
      </w:r>
    </w:p>
    <w:p w14:paraId="17A701BB">
      <w:pPr>
        <w:pStyle w:val="style0"/>
        <w:rPr>
          <w:rFonts w:hint="eastAsia"/>
        </w:rPr>
      </w:pPr>
      <w:r>
        <w:rPr>
          <w:rFonts w:hint="eastAsia"/>
        </w:rPr>
        <w:t>苏清月（拿出婚书撕碎，拍顾尘脸颊，嘲弄）：顾尘，你如今成了废物，也配娶我？今日起，婚约作废，念在你这些年为家族鞍前马后，我特意给你谋了份好差事，送你入青云宗，现在就滚！</w:t>
      </w:r>
    </w:p>
    <w:p w14:paraId="0D77D7E2">
      <w:pPr>
        <w:pStyle w:val="style0"/>
        <w:rPr>
          <w:rFonts w:hint="eastAsia"/>
        </w:rPr>
      </w:pPr>
      <w:r>
        <w:rPr>
          <w:rFonts w:hint="eastAsia"/>
        </w:rPr>
        <w:t>△苏凡放声大笑，率苏清月和众人转身离去。</w:t>
      </w:r>
    </w:p>
    <w:p w14:paraId="5F5C9551">
      <w:pPr>
        <w:pStyle w:val="style0"/>
        <w:rPr>
          <w:rFonts w:hint="eastAsia"/>
        </w:rPr>
      </w:pPr>
      <w:r>
        <w:rPr>
          <w:rFonts w:hint="eastAsia"/>
        </w:rPr>
        <w:t>△顾尘撑着地面，艰难起身，眼眸化为金色，丹田处浮现阴阳双鱼图案，双鱼缓缓旋转，形成不断盘旋的漩涡。</w:t>
      </w:r>
    </w:p>
    <w:p w14:paraId="2661793D">
      <w:pPr>
        <w:pStyle w:val="style0"/>
        <w:rPr>
          <w:rFonts w:hint="eastAsia"/>
        </w:rPr>
      </w:pPr>
      <w:r>
        <w:rPr>
          <w:rFonts w:hint="eastAsia"/>
        </w:rPr>
        <w:t>顾尘（os）：我自幼天资绝世，被苏家收养，豁出性命闯上古战场，助苏家一跃成为顶尖势力，换来的却是背叛与羞辱！今日之辱，他日我必定要你们血债血偿，夺回属于我的一切，登顶仙路，让你们永世仰望！</w:t>
      </w:r>
    </w:p>
    <w:p w14:paraId="6F5E3EC6">
      <w:pPr>
        <w:pStyle w:val="style0"/>
        <w:rPr>
          <w:rFonts w:hint="eastAsia"/>
        </w:rPr>
      </w:pPr>
    </w:p>
    <w:p w14:paraId="229FED17">
      <w:pPr>
        <w:pStyle w:val="style0"/>
        <w:rPr>
          <w:rFonts w:hint="eastAsia"/>
        </w:rPr>
      </w:pPr>
      <w:r>
        <w:rPr>
          <w:rFonts w:hint="eastAsia"/>
        </w:rPr>
        <w:t xml:space="preserve"> </w:t>
      </w:r>
    </w:p>
    <w:p w14:paraId="5EA6EBE8">
      <w:pPr>
        <w:pStyle w:val="style0"/>
        <w:rPr>
          <w:rFonts w:hint="eastAsia"/>
        </w:rPr>
      </w:pPr>
    </w:p>
    <w:p w14:paraId="298A2860">
      <w:pPr>
        <w:pStyle w:val="style0"/>
        <w:rPr>
          <w:rFonts w:hint="eastAsia"/>
        </w:rPr>
      </w:pPr>
      <w:r>
        <w:rPr>
          <w:rFonts w:hint="eastAsia"/>
        </w:rPr>
        <w:t>第2集</w:t>
      </w:r>
    </w:p>
    <w:p w14:paraId="2B1B0592">
      <w:pPr>
        <w:pStyle w:val="style0"/>
        <w:rPr>
          <w:rFonts w:hint="eastAsia"/>
        </w:rPr>
      </w:pPr>
      <w:r>
        <w:rPr>
          <w:rFonts w:hint="eastAsia"/>
        </w:rPr>
        <w:t>2-1 木屋 日 内</w:t>
      </w:r>
    </w:p>
    <w:p w14:paraId="2537D7C0">
      <w:pPr>
        <w:pStyle w:val="style0"/>
        <w:rPr>
          <w:rFonts w:hint="eastAsia"/>
        </w:rPr>
      </w:pPr>
      <w:r>
        <w:rPr>
          <w:rFonts w:hint="eastAsia"/>
        </w:rPr>
        <w:t>人物：顾尘、苏平、</w:t>
      </w:r>
    </w:p>
    <w:p w14:paraId="4AE00B89">
      <w:pPr>
        <w:pStyle w:val="style0"/>
        <w:rPr>
          <w:rFonts w:hint="eastAsia"/>
        </w:rPr>
      </w:pPr>
      <w:r>
        <w:rPr>
          <w:rFonts w:hint="eastAsia"/>
        </w:rPr>
        <w:t>△顾尘端坐桌前，捧着书看。</w:t>
      </w:r>
    </w:p>
    <w:p w14:paraId="5AFC52A1">
      <w:pPr>
        <w:pStyle w:val="style0"/>
        <w:rPr>
          <w:rFonts w:hint="eastAsia"/>
        </w:rPr>
      </w:pPr>
      <w:r>
        <w:rPr>
          <w:rFonts w:hint="eastAsia"/>
        </w:rPr>
        <w:t>△苏平身着青云宗弟子服，端着一只通体鎏金、纹刻祥云的药碗走来，碗里的汤药金光流转，异香扑鼻。</w:t>
      </w:r>
    </w:p>
    <w:p w14:paraId="2721239E">
      <w:pPr>
        <w:pStyle w:val="style0"/>
        <w:rPr>
          <w:rFonts w:hint="eastAsia"/>
        </w:rPr>
      </w:pPr>
      <w:r>
        <w:rPr>
          <w:rFonts w:hint="eastAsia"/>
        </w:rPr>
        <w:t>苏平（将药碗递上，关切）：尘哥，快把这药喝了，对你的伤势大有裨益。</w:t>
      </w:r>
    </w:p>
    <w:p w14:paraId="6CA6FAA1">
      <w:pPr>
        <w:pStyle w:val="style0"/>
        <w:rPr>
          <w:rFonts w:hint="eastAsia"/>
        </w:rPr>
      </w:pPr>
      <w:r>
        <w:rPr>
          <w:rFonts w:hint="eastAsia"/>
        </w:rPr>
        <w:t>△顾尘面无表情，抬手接过药鼎，仰头一饮而尽。</w:t>
      </w:r>
    </w:p>
    <w:p w14:paraId="3975F7C5">
      <w:pPr>
        <w:pStyle w:val="style0"/>
        <w:rPr>
          <w:rFonts w:hint="eastAsia"/>
        </w:rPr>
      </w:pPr>
      <w:r>
        <w:rPr>
          <w:rFonts w:hint="eastAsia"/>
        </w:rPr>
        <w:t>苏平（os，阴鸷笑）：这汤里除了无数天材地宝，更掺了幽冥噬灵散。只需一滴，便能毒杀武道宗师。今天我特意加了一瓶的量，等你一死，长老们会升我为内门管事，到时荣华富贵，我将享之不尽。</w:t>
      </w:r>
    </w:p>
    <w:p w14:paraId="73AB7C7F">
      <w:pPr>
        <w:pStyle w:val="style0"/>
        <w:rPr>
          <w:rFonts w:hint="eastAsia"/>
        </w:rPr>
      </w:pPr>
      <w:r>
        <w:rPr>
          <w:rFonts w:hint="eastAsia"/>
        </w:rPr>
        <w:t>顾尘（os）：今日剂量，远超过去一个月的总和。看来苏家，是真的迫不及待要置我于死地了。</w:t>
      </w:r>
    </w:p>
    <w:p w14:paraId="18E03377">
      <w:pPr>
        <w:pStyle w:val="style0"/>
        <w:rPr>
          <w:rFonts w:hint="eastAsia"/>
        </w:rPr>
      </w:pPr>
      <w:r>
        <w:rPr>
          <w:rFonts w:hint="eastAsia"/>
        </w:rPr>
        <w:t>苏平（假意拍了拍他的肩膀）：对了尘哥，你也知道，内门弟子需靠宗门任务换资源。这是规矩。本来我还没想好给你选哪处……</w:t>
      </w:r>
    </w:p>
    <w:p w14:paraId="3E966102">
      <w:pPr>
        <w:pStyle w:val="style0"/>
        <w:rPr>
          <w:rFonts w:hint="eastAsia"/>
        </w:rPr>
      </w:pPr>
      <w:r>
        <w:rPr>
          <w:rFonts w:hint="eastAsia"/>
        </w:rPr>
        <w:t>苏平（从怀中掏出一枚令牌，塞到顾尘手中，转身便走）：不过你提过残阳谷，那地方虽险，却能攒下不少积分，算是个肥差。从今往后，你便去残阳谷管事。</w:t>
      </w:r>
    </w:p>
    <w:p w14:paraId="2CBD01BE">
      <w:pPr>
        <w:pStyle w:val="style0"/>
        <w:rPr>
          <w:rFonts w:hint="eastAsia"/>
        </w:rPr>
      </w:pPr>
      <w:r>
        <w:rPr>
          <w:rFonts w:hint="eastAsia"/>
        </w:rPr>
        <w:t>△顾尘闭上眼，丹田处，黑白双鱼太极图飞速旋转，散发出耀眼光芒。</w:t>
      </w:r>
    </w:p>
    <w:p w14:paraId="7055FFA5">
      <w:pPr>
        <w:pStyle w:val="style0"/>
        <w:rPr>
          <w:rFonts w:hint="eastAsia"/>
        </w:rPr>
      </w:pPr>
      <w:r>
        <w:rPr>
          <w:rFonts w:hint="eastAsia"/>
        </w:rPr>
        <w:t>△白色太极鱼疯狂吸纳汤药中残存的精纯能量，转化为碧绿色的灵力，顺着经脉游走全身。</w:t>
      </w:r>
    </w:p>
    <w:p w14:paraId="62A9FD44">
      <w:pPr>
        <w:pStyle w:val="style0"/>
        <w:rPr>
          <w:rFonts w:hint="eastAsia"/>
        </w:rPr>
      </w:pPr>
      <w:r>
        <w:rPr>
          <w:rFonts w:hint="eastAsia"/>
        </w:rPr>
        <w:t>顾尘（os，）：你们想让我死，我偏要活得好好的。屡次遭毒，反倒让我摸清了体内太极两仪的奥秘。白者为提纯，能将天地精华化为修为，助我突破桎梏。</w:t>
      </w:r>
    </w:p>
    <w:p w14:paraId="55C112F2">
      <w:pPr>
        <w:pStyle w:val="style0"/>
        <w:rPr>
          <w:rFonts w:hint="eastAsia"/>
        </w:rPr>
      </w:pPr>
      <w:r>
        <w:rPr>
          <w:rFonts w:hint="eastAsia"/>
        </w:rPr>
        <w:t>△黑色太极鱼则吞噬了体内残留的毒素，毒素瞬间转化为幽蓝色的能量，被太极图彻底吸纳。</w:t>
      </w:r>
    </w:p>
    <w:p w14:paraId="3F606156">
      <w:pPr>
        <w:pStyle w:val="style0"/>
        <w:rPr>
          <w:rFonts w:hint="eastAsia"/>
        </w:rPr>
      </w:pPr>
      <w:r>
        <w:rPr>
          <w:rFonts w:hint="eastAsia"/>
        </w:rPr>
        <w:t>顾尘（os，眼神锐利）：黑者为吞噬。世间万物，凡入我体，皆能被转化为力量，为我所用。</w:t>
      </w:r>
    </w:p>
    <w:p w14:paraId="6A49AD6E">
      <w:pPr>
        <w:pStyle w:val="style0"/>
        <w:rPr>
          <w:rFonts w:hint="eastAsia"/>
        </w:rPr>
      </w:pPr>
      <w:r>
        <w:rPr>
          <w:rFonts w:hint="eastAsia"/>
        </w:rPr>
        <w:t>苏平（心慌，随后恍然大悟的大笑）：你不是早就经脉尽毁、丹田破碎了吗？怎么可能还能催动灵气？不对，你肯定是毒药发作，回光返照了！</w:t>
      </w:r>
    </w:p>
    <w:p w14:paraId="4116F9E9">
      <w:pPr>
        <w:pStyle w:val="style0"/>
        <w:rPr>
          <w:rFonts w:hint="eastAsia"/>
        </w:rPr>
      </w:pPr>
      <w:r>
        <w:rPr>
          <w:rFonts w:hint="eastAsia"/>
        </w:rPr>
        <w:t>苏平（轻蔑）：不过，就算你能催动一丝灵气又如何？不过是垂死挣扎！我给你下的毒，可以让你在两天内全身如被针扎，生不如死，你现在要是当狗，学狗叫，给我磕头，我还能给你个痛快！</w:t>
      </w:r>
    </w:p>
    <w:p w14:paraId="41B6C1D0">
      <w:pPr>
        <w:pStyle w:val="style0"/>
        <w:rPr>
          <w:rFonts w:hint="eastAsia"/>
        </w:rPr>
      </w:pPr>
      <w:r>
        <w:rPr>
          <w:rFonts w:hint="eastAsia"/>
        </w:rPr>
        <w:t>△顾尘睁眼，周身灵气流转，其身后缓缓浮现出一条遍体鳞伤的金色巨龙虚影，伤口迅速愈合，转为轻伤。</w:t>
      </w:r>
    </w:p>
    <w:p w14:paraId="601E3B28">
      <w:pPr>
        <w:pStyle w:val="style0"/>
        <w:rPr>
          <w:rFonts w:hint="eastAsia"/>
        </w:rPr>
      </w:pPr>
      <w:r>
        <w:rPr>
          <w:rFonts w:hint="eastAsia"/>
        </w:rPr>
        <w:t>顾尘（冷笑）：给我个痛快？从前他们下药谨慎，毫无作用。倒是你这个蠢货，被我哄得加大了药量，如今倒帮我恢复了半数修为，你说我要该如何感谢你呢？</w:t>
      </w:r>
    </w:p>
    <w:p w14:paraId="5D867B8E">
      <w:pPr>
        <w:pStyle w:val="style0"/>
        <w:rPr>
          <w:rFonts w:hint="eastAsia"/>
        </w:rPr>
      </w:pPr>
      <w:r>
        <w:rPr>
          <w:rFonts w:hint="eastAsia"/>
        </w:rPr>
        <w:t>△苏平顿时一脸惊恐。</w:t>
      </w:r>
    </w:p>
    <w:p w14:paraId="6800D94D">
      <w:pPr>
        <w:pStyle w:val="style0"/>
        <w:rPr>
          <w:rFonts w:hint="eastAsia"/>
        </w:rPr>
      </w:pPr>
    </w:p>
    <w:p w14:paraId="0350CDCE">
      <w:pPr>
        <w:pStyle w:val="style0"/>
        <w:rPr>
          <w:rFonts w:hint="eastAsia"/>
        </w:rPr>
      </w:pPr>
    </w:p>
    <w:p w14:paraId="1F6ADEE2">
      <w:pPr>
        <w:pStyle w:val="style0"/>
        <w:rPr>
          <w:rFonts w:hint="eastAsia"/>
        </w:rPr>
      </w:pPr>
      <w:r>
        <w:rPr>
          <w:rFonts w:hint="eastAsia"/>
        </w:rPr>
        <w:t xml:space="preserve"> 第3集</w:t>
      </w:r>
    </w:p>
    <w:p w14:paraId="47B40342">
      <w:pPr>
        <w:pStyle w:val="style0"/>
        <w:rPr>
          <w:rFonts w:hint="eastAsia"/>
        </w:rPr>
      </w:pPr>
      <w:r>
        <w:rPr>
          <w:rFonts w:hint="eastAsia"/>
        </w:rPr>
        <w:t xml:space="preserve"> 3-1  木屋  日  内</w:t>
      </w:r>
    </w:p>
    <w:p w14:paraId="51E9FB61">
      <w:pPr>
        <w:pStyle w:val="style0"/>
        <w:rPr>
          <w:rFonts w:hint="eastAsia"/>
        </w:rPr>
      </w:pPr>
      <w:r>
        <w:rPr>
          <w:rFonts w:hint="eastAsia"/>
        </w:rPr>
        <w:t>人物：顾尘、洛芊雪</w:t>
      </w:r>
      <w:r>
        <w:rPr>
          <w:rFonts w:hint="eastAsia"/>
        </w:rPr>
        <w:t>、苏平、</w:t>
      </w:r>
    </w:p>
    <w:p w14:paraId="6CD2372A">
      <w:pPr>
        <w:pStyle w:val="style0"/>
        <w:rPr>
          <w:rFonts w:hint="eastAsia"/>
        </w:rPr>
      </w:pPr>
      <w:r>
        <w:rPr>
          <w:rFonts w:hint="eastAsia"/>
        </w:rPr>
        <w:t>△苏平一脸惊慌，转身就要逃，却被顾尘身影一闪，闪到面前，用剑捅死。</w:t>
      </w:r>
    </w:p>
    <w:p w14:paraId="140AADBA">
      <w:pPr>
        <w:pStyle w:val="style0"/>
        <w:rPr>
          <w:rFonts w:hint="eastAsia"/>
        </w:rPr>
      </w:pPr>
      <w:r>
        <w:rPr>
          <w:rFonts w:hint="eastAsia"/>
        </w:rPr>
        <w:t>顾尘（os）：那我就提前送你下地狱吧，放心，很快，我就会让苏家人一起陪你。</w:t>
      </w:r>
    </w:p>
    <w:p w14:paraId="119703A3">
      <w:pPr>
        <w:pStyle w:val="style0"/>
        <w:rPr>
          <w:rFonts w:eastAsia="微软雅黑" w:hint="eastAsia"/>
        </w:rPr>
      </w:pPr>
      <w:r>
        <w:rPr>
          <w:rFonts w:hint="eastAsia"/>
        </w:rPr>
        <w:t>△推门声骤起，顾尘</w:t>
      </w:r>
      <w:r>
        <w:rPr>
          <w:rFonts w:hint="eastAsia"/>
        </w:rPr>
        <w:t>快速将尸体放入储物袋中。</w:t>
      </w:r>
    </w:p>
    <w:p w14:paraId="78F249C7">
      <w:pPr>
        <w:pStyle w:val="style0"/>
        <w:rPr>
          <w:rFonts w:hint="eastAsia"/>
        </w:rPr>
      </w:pPr>
      <w:r>
        <w:rPr>
          <w:rFonts w:hint="eastAsia"/>
        </w:rPr>
        <w:t>△房门推开，身姿丰腴、容貌绝美的洛芊雪缓步走入，手中托着玉瓶，她随手将丹药置于桌上，随即身姿一软，扑向顾尘。</w:t>
      </w:r>
    </w:p>
    <w:p w14:paraId="11274531">
      <w:pPr>
        <w:pStyle w:val="style0"/>
        <w:rPr>
          <w:rFonts w:eastAsia="微软雅黑" w:hint="eastAsia"/>
        </w:rPr>
      </w:pPr>
      <w:r>
        <w:rPr>
          <w:rFonts w:hint="eastAsia"/>
        </w:rPr>
        <w:t>（洛芊雪  青云宗大师姐  ）   </w:t>
      </w:r>
    </w:p>
    <w:p w14:paraId="7A5C5072">
      <w:pPr>
        <w:pStyle w:val="style0"/>
        <w:rPr>
          <w:rFonts w:hint="eastAsia"/>
        </w:rPr>
      </w:pPr>
      <w:r>
        <w:rPr>
          <w:rFonts w:hint="eastAsia"/>
        </w:rPr>
        <w:t>洛芊雪（眼神炙热，伸手摸他的脸颊）：师弟，快让师姐看看，身体恢复得如何了？</w:t>
      </w:r>
    </w:p>
    <w:p w14:paraId="67E157ED">
      <w:pPr>
        <w:pStyle w:val="style0"/>
        <w:rPr>
          <w:rFonts w:hint="eastAsia"/>
        </w:rPr>
      </w:pPr>
      <w:r>
        <w:rPr>
          <w:rFonts w:hint="eastAsia"/>
        </w:rPr>
        <w:t>顾尘（侧身轻避，抬手轻挡，沉稳）：多谢师姐挂心，我已无大碍。这些丹药与资源，师姐还是收回吧。</w:t>
      </w:r>
    </w:p>
    <w:p w14:paraId="45882EA0">
      <w:pPr>
        <w:pStyle w:val="style0"/>
        <w:rPr>
          <w:rFonts w:hint="eastAsia"/>
        </w:rPr>
      </w:pPr>
      <w:r>
        <w:rPr>
          <w:rFonts w:hint="eastAsia"/>
        </w:rPr>
        <w:t>洛芊雪（轻笑一声，俯身亲他的脸颊，目光扫过桌上令牌，神色骤变）：当初你身负重伤被抬上青云宗，若非我日夜悉心照料，你岂能活到今日？我什么没见过？可这残阳谷令牌……是怎么回事？</w:t>
      </w:r>
    </w:p>
    <w:p w14:paraId="5C3E3BF6">
      <w:pPr>
        <w:pStyle w:val="style0"/>
        <w:rPr>
          <w:rFonts w:hint="eastAsia"/>
        </w:rPr>
      </w:pPr>
      <w:r>
        <w:rPr>
          <w:rFonts w:hint="eastAsia"/>
        </w:rPr>
        <w:t>洛芊雪（抓起令牌，怒容满面，转身就要走）：残阳谷那是杂役弟子才会去的鬼地方！你身为内门弟子，又是苏家送来的贵客，这分明是赤裸裸的侮辱！我这就去找师尊理论，看是谁敢给你安排这种差事！</w:t>
      </w:r>
    </w:p>
    <w:p w14:paraId="28558312">
      <w:pPr>
        <w:pStyle w:val="style0"/>
        <w:rPr>
          <w:rFonts w:hint="eastAsia"/>
        </w:rPr>
      </w:pPr>
      <w:r>
        <w:rPr>
          <w:rFonts w:hint="eastAsia"/>
        </w:rPr>
        <w:t>顾尘（上前一步，一把攥住她的手腕，坚定）：师姐，不必去。我，要去残阳谷。</w:t>
      </w:r>
    </w:p>
    <w:p w14:paraId="10C06F1A">
      <w:pPr>
        <w:pStyle w:val="style0"/>
        <w:rPr>
          <w:rFonts w:hint="eastAsia"/>
        </w:rPr>
      </w:pPr>
      <w:r>
        <w:rPr>
          <w:rFonts w:hint="eastAsia"/>
        </w:rPr>
        <w:t>洛芊雪（猛地回头，满脸不可置信，呵斥）：</w:t>
      </w:r>
      <w:r>
        <w:rPr>
          <w:rFonts w:hint="eastAsia"/>
          <w:lang w:eastAsia="zh-CN"/>
        </w:rPr>
        <w:t>傻</w:t>
      </w:r>
      <w:r>
        <w:rPr>
          <w:rFonts w:hint="eastAsia"/>
        </w:rPr>
        <w:t>了吧？残阳谷乃五行逆乱之地，凶险至极，自带分解消融之力，宗门废弃之物皆投于此地销毁。 此地经年累月淤积剧毒有害物质，对修士肉身损耗极重！</w:t>
      </w:r>
    </w:p>
    <w:p w14:paraId="4A0492E6">
      <w:pPr>
        <w:pStyle w:val="style0"/>
        <w:rPr>
          <w:rFonts w:hint="eastAsia"/>
        </w:rPr>
      </w:pPr>
      <w:r>
        <w:rPr>
          <w:rFonts w:hint="eastAsia"/>
        </w:rPr>
        <w:t>洛芊雪（焦急）：就算是杂役弟子，也得轮班值守，绝不能久留。你如今修为尽废，毫无自保之力，去那里与送死何异？</w:t>
      </w:r>
    </w:p>
    <w:p w14:paraId="174D176B">
      <w:pPr>
        <w:pStyle w:val="style0"/>
        <w:rPr>
          <w:rFonts w:hint="eastAsia"/>
        </w:rPr>
      </w:pPr>
      <w:r>
        <w:rPr>
          <w:rFonts w:hint="eastAsia"/>
        </w:rPr>
        <w:t>顾尘（os）：这看似索命的残阳谷，可是我快速发育的绝佳福地。绝不能让师姐坏了我的计划。</w:t>
      </w:r>
    </w:p>
    <w:p w14:paraId="21754367">
      <w:pPr>
        <w:pStyle w:val="style0"/>
        <w:rPr>
          <w:rFonts w:hint="eastAsia"/>
        </w:rPr>
      </w:pPr>
      <w:r>
        <w:rPr>
          <w:rFonts w:hint="eastAsia"/>
        </w:rPr>
        <w:t>顾尘（轻轻摇头）：我没疯。苏家容不下我，将我弃如敝履，如今又借残阳谷之名欲除我而后快。此地虽险，却能让他们放松警惕，不再急于对我下手。</w:t>
      </w:r>
    </w:p>
    <w:p w14:paraId="594A62F0">
      <w:pPr>
        <w:pStyle w:val="style0"/>
        <w:rPr>
          <w:rFonts w:hint="eastAsia"/>
        </w:rPr>
      </w:pPr>
      <w:r>
        <w:rPr>
          <w:rFonts w:hint="eastAsia"/>
        </w:rPr>
        <w:t>洛芊雪（怔怔看了他片刻，无奈轻叹）：罢了，你既心意已决，师姐便陪你走一趟。若遇任何麻烦，务必第一时间传讯于我。事不宜迟，我们即刻动身。</w:t>
      </w:r>
    </w:p>
    <w:p w14:paraId="303D0ABF">
      <w:pPr>
        <w:pStyle w:val="style0"/>
        <w:rPr>
          <w:rFonts w:hint="eastAsia"/>
        </w:rPr>
      </w:pPr>
      <w:r>
        <w:rPr>
          <w:rFonts w:hint="eastAsia"/>
        </w:rPr>
        <w:t>顾尘（颔首应道）：好。</w:t>
      </w:r>
    </w:p>
    <w:p w14:paraId="0991F3C6">
      <w:pPr>
        <w:pStyle w:val="style0"/>
        <w:rPr>
          <w:rFonts w:hint="eastAsia"/>
        </w:rPr>
      </w:pPr>
      <w:r>
        <w:rPr>
          <w:rFonts w:hint="eastAsia"/>
        </w:rPr>
        <w:t>△洛芊雪从发髻拔下一支赤金火焰纹簪，抬手掷向空中。</w:t>
      </w:r>
    </w:p>
    <w:p w14:paraId="7E4DD21B">
      <w:pPr>
        <w:pStyle w:val="style0"/>
        <w:rPr>
          <w:rFonts w:hint="eastAsia"/>
        </w:rPr>
      </w:pPr>
      <w:r>
        <w:rPr>
          <w:rFonts w:hint="eastAsia"/>
        </w:rPr>
        <w:t>△簪子在空中化作一道赤红流光，引动凤鸣，一只羽翼燃着烈焰的火凤凰呼啸而至。</w:t>
      </w:r>
    </w:p>
    <w:p w14:paraId="0577552D">
      <w:pPr>
        <w:pStyle w:val="style0"/>
        <w:rPr>
          <w:rFonts w:hint="eastAsia"/>
        </w:rPr>
      </w:pPr>
      <w:r>
        <w:rPr>
          <w:rFonts w:hint="eastAsia"/>
        </w:rPr>
        <w:t>△洛芊雪随即紧握顾尘之手，身形一跃，稳稳落在凤凰背上。</w:t>
      </w:r>
    </w:p>
    <w:p w14:paraId="5C57A264">
      <w:pPr>
        <w:pStyle w:val="style0"/>
        <w:rPr>
          <w:rFonts w:hint="eastAsia"/>
        </w:rPr>
      </w:pPr>
    </w:p>
    <w:p w14:paraId="2EF39826">
      <w:pPr>
        <w:pStyle w:val="style0"/>
        <w:rPr>
          <w:rFonts w:hint="eastAsia"/>
        </w:rPr>
      </w:pPr>
    </w:p>
    <w:p w14:paraId="0D4B49C4">
      <w:pPr>
        <w:pStyle w:val="style0"/>
        <w:rPr>
          <w:rFonts w:hint="eastAsia"/>
        </w:rPr>
      </w:pPr>
    </w:p>
    <w:p w14:paraId="1AB21EDA">
      <w:pPr>
        <w:pStyle w:val="style0"/>
        <w:rPr>
          <w:rFonts w:hint="eastAsia"/>
          <w:color w:val="800000"/>
        </w:rPr>
      </w:pPr>
      <w:r>
        <w:rPr>
          <w:rFonts w:hint="eastAsia"/>
        </w:rPr>
        <w:t>第4集</w:t>
      </w:r>
    </w:p>
    <w:p w14:paraId="557C79D4">
      <w:pPr>
        <w:pStyle w:val="style0"/>
        <w:rPr>
          <w:rFonts w:hint="eastAsia"/>
        </w:rPr>
      </w:pPr>
      <w:r>
        <w:rPr>
          <w:rFonts w:hint="eastAsia"/>
        </w:rPr>
        <w:t>4-1 残阳谷  夜  外</w:t>
      </w:r>
    </w:p>
    <w:p w14:paraId="0F0C0290">
      <w:pPr>
        <w:pStyle w:val="style0"/>
        <w:rPr>
          <w:rFonts w:hint="eastAsia"/>
        </w:rPr>
      </w:pPr>
      <w:r>
        <w:rPr>
          <w:rFonts w:hint="eastAsia"/>
        </w:rPr>
        <w:t>人物：顾尘、洛芊雪</w:t>
      </w:r>
    </w:p>
    <w:p w14:paraId="2B60A6D0">
      <w:pPr>
        <w:pStyle w:val="style0"/>
        <w:rPr>
          <w:rFonts w:hint="eastAsia"/>
        </w:rPr>
      </w:pPr>
      <w:r>
        <w:rPr>
          <w:rFonts w:hint="eastAsia"/>
        </w:rPr>
        <w:t>△火凤凰振翅俯冲，落在谷底，洛芊雪与顾尘相继落地，随后她抬手一招，火凤凰化作流光重归簪形，她随手插回发髻。</w:t>
      </w:r>
    </w:p>
    <w:p w14:paraId="5964E9E4">
      <w:pPr>
        <w:pStyle w:val="style0"/>
        <w:rPr>
          <w:rFonts w:hint="eastAsia"/>
        </w:rPr>
      </w:pPr>
      <w:r>
        <w:rPr>
          <w:rFonts w:hint="eastAsia"/>
        </w:rPr>
        <w:t>△眼前是一片死寂荒芜的山谷，黑雾翻涌，四处可见动物骸骨与废弃的法宝残渣，山谷入口处，“残阳谷”三个血色大字。</w:t>
      </w:r>
    </w:p>
    <w:p w14:paraId="0667EDF7">
      <w:pPr>
        <w:pStyle w:val="style0"/>
        <w:rPr>
          <w:rFonts w:hint="eastAsia"/>
        </w:rPr>
      </w:pPr>
      <w:r>
        <w:rPr>
          <w:rFonts w:hint="eastAsia"/>
        </w:rPr>
        <w:t>顾尘（os，目光扫过谷底）：终于到了。在旁人眼中，这是吞噬生机的绝境；但在我看来，这却是最完美的修炼沃土。世间万物，无论正邪强弱，只要落入我手中，便能被我体内的太极漩涡吞噬转化，化为滋养我的精纯力量。</w:t>
      </w:r>
    </w:p>
    <w:p w14:paraId="5D33E4D5">
      <w:pPr>
        <w:pStyle w:val="style0"/>
        <w:rPr>
          <w:rFonts w:hint="eastAsia"/>
        </w:rPr>
      </w:pPr>
      <w:r>
        <w:rPr>
          <w:rFonts w:hint="eastAsia"/>
        </w:rPr>
        <w:t>△洛芊雪点头，从怀中取出一枚莹白泛着柔光、刻有云纹的玉，强硬戴在顾尘脖颈间。</w:t>
      </w:r>
    </w:p>
    <w:p w14:paraId="592F521F">
      <w:pPr>
        <w:pStyle w:val="style0"/>
        <w:rPr>
          <w:rFonts w:hint="eastAsia"/>
        </w:rPr>
      </w:pPr>
      <w:r>
        <w:rPr>
          <w:rFonts w:hint="eastAsia"/>
        </w:rPr>
        <w:t>洛芊雪（担忧）：此玉乃玄清护心玉，能驱邪镇神，抵挡谷中分解力与浊气侵蚀，助你恢复伤势，不许推辞。我先回宗门，有事即刻传讯于我。</w:t>
      </w:r>
    </w:p>
    <w:p w14:paraId="488B4488">
      <w:pPr>
        <w:pStyle w:val="style0"/>
        <w:rPr>
          <w:rFonts w:hint="eastAsia"/>
        </w:rPr>
      </w:pPr>
      <w:r>
        <w:rPr>
          <w:rFonts w:hint="eastAsia"/>
        </w:rPr>
        <w:t>△洛芊雪转身离去，顾尘看向一旁一具皮毛完好、灵气尚存的白色虎妖尸体上，缓步上前，单手摁住尸体，张口直接吞噬炼化。</w:t>
      </w:r>
    </w:p>
    <w:p w14:paraId="4D5639E5">
      <w:pPr>
        <w:pStyle w:val="style0"/>
        <w:rPr>
          <w:rFonts w:eastAsia="微软雅黑" w:hint="eastAsia"/>
        </w:rPr>
      </w:pPr>
      <w:r>
        <w:rPr>
          <w:rFonts w:hint="eastAsia"/>
        </w:rPr>
        <w:t>顾尘（os）：待我将这些污秽尽数转化为精纯修为，定能在这残阳谷中，短时间内迅速崛起</w:t>
      </w:r>
      <w:r>
        <w:rPr>
          <w:rFonts w:hint="eastAsia"/>
        </w:rPr>
        <w:t>。</w:t>
      </w:r>
    </w:p>
    <w:p w14:paraId="22C63DB0">
      <w:pPr>
        <w:pStyle w:val="style0"/>
        <w:rPr>
          <w:rFonts w:hint="eastAsia"/>
        </w:rPr>
      </w:pPr>
      <w:r>
        <w:rPr>
          <w:rFonts w:hint="eastAsia"/>
        </w:rPr>
        <w:t>△顾尘体内金色巨龙虚影轰然舒展，仰天长啸，周身残存的伤口瞬间彻底愈合，黑白色的灵气波动，将附近的妖兽尸体全都炸开。</w:t>
      </w:r>
    </w:p>
    <w:p w14:paraId="72AED5E0">
      <w:pPr>
        <w:pStyle w:val="style0"/>
        <w:rPr>
          <w:rFonts w:hint="eastAsia"/>
        </w:rPr>
      </w:pPr>
      <w:r>
        <w:rPr>
          <w:rFonts w:hint="eastAsia"/>
        </w:rPr>
        <w:t>顾尘（面露欣喜）：虎妖能量太过精纯，不仅彻底修复我的经脉伤势，修为更是直接突破至</w:t>
      </w:r>
      <w:r>
        <w:rPr>
          <w:rFonts w:hint="eastAsia"/>
        </w:rPr>
        <w:t>元海境</w:t>
      </w:r>
      <w:r>
        <w:rPr>
          <w:rFonts w:hint="eastAsia"/>
        </w:rPr>
        <w:t>七重！不过，</w:t>
      </w:r>
      <w:r>
        <w:rPr>
          <w:rFonts w:hint="eastAsia"/>
        </w:rPr>
        <w:t>这下我便有能力回苏家复仇了。</w:t>
      </w:r>
    </w:p>
    <w:p w14:paraId="06F2A77E">
      <w:pPr>
        <w:pStyle w:val="style0"/>
        <w:rPr>
          <w:rFonts w:hint="eastAsia"/>
        </w:rPr>
      </w:pPr>
      <w:r>
        <w:rPr>
          <w:rFonts w:hint="eastAsia"/>
        </w:rPr>
        <w:t>（字幕：太初大陆九大境界——炼体境、轮脉境、元海境、融魂境、道宫境、四极境、化龙境、灵台境、入圣境）</w:t>
      </w:r>
    </w:p>
    <w:p w14:paraId="0504DC02">
      <w:pPr>
        <w:pStyle w:val="style0"/>
        <w:rPr>
          <w:rFonts w:hint="eastAsia"/>
        </w:rPr>
      </w:pPr>
      <w:r>
        <w:rPr>
          <w:rFonts w:hint="eastAsia"/>
        </w:rPr>
        <w:t>4-2  苏家  日  内</w:t>
      </w:r>
    </w:p>
    <w:p w14:paraId="149F72BE">
      <w:pPr>
        <w:pStyle w:val="style0"/>
        <w:rPr>
          <w:rFonts w:hint="eastAsia"/>
        </w:rPr>
      </w:pPr>
      <w:r>
        <w:rPr>
          <w:rFonts w:hint="eastAsia"/>
        </w:rPr>
        <w:t>人物：顾尘、小厮</w:t>
      </w:r>
    </w:p>
    <w:p w14:paraId="0B4C5BF5">
      <w:pPr>
        <w:pStyle w:val="style0"/>
        <w:rPr>
          <w:rFonts w:hint="eastAsia"/>
        </w:rPr>
      </w:pPr>
      <w:r>
        <w:rPr>
          <w:rFonts w:hint="eastAsia"/>
        </w:rPr>
        <w:t>△顾尘抱着丧彪踏入苏家大门，门口三名小厮立刻上前，满脸讥讽地拦住他。</w:t>
      </w:r>
    </w:p>
    <w:p w14:paraId="17DBEE24">
      <w:pPr>
        <w:pStyle w:val="style0"/>
        <w:rPr>
          <w:rFonts w:hint="eastAsia"/>
        </w:rPr>
      </w:pPr>
      <w:r>
        <w:rPr>
          <w:rFonts w:hint="eastAsia"/>
        </w:rPr>
        <w:t>苏家小厮甲（嗤笑）：哟，这不是被我们苏家赶出门的废物顾尘吗？怎么，在青云宗混不下去，被遣返回来了？</w:t>
      </w:r>
    </w:p>
    <w:p w14:paraId="3C1A8C6D">
      <w:pPr>
        <w:pStyle w:val="style0"/>
        <w:rPr>
          <w:rFonts w:hint="eastAsia"/>
        </w:rPr>
      </w:pPr>
      <w:r>
        <w:rPr>
          <w:rFonts w:hint="eastAsia"/>
        </w:rPr>
        <w:t>苏家小厮乙（肆意嘲讽）：想回来也可以，你给我们当奴隶，端茶倒水伺候，哥几个或许能留你一条命！</w:t>
      </w:r>
    </w:p>
    <w:p w14:paraId="054FE339">
      <w:pPr>
        <w:pStyle w:val="style0"/>
        <w:rPr>
          <w:rFonts w:hint="eastAsia"/>
        </w:rPr>
      </w:pPr>
      <w:r>
        <w:rPr>
          <w:rFonts w:hint="eastAsia"/>
        </w:rPr>
        <w:t>△顾尘抬手凌空一握，巨大金色方形掌印在半空凝聚，三名小厮当场吐血倒地身亡，地面被砸出一个深凹巨坑。</w:t>
      </w:r>
    </w:p>
    <w:p w14:paraId="17703297">
      <w:pPr>
        <w:pStyle w:val="style0"/>
        <w:rPr>
          <w:rFonts w:hint="eastAsia"/>
        </w:rPr>
      </w:pPr>
      <w:r>
        <w:rPr>
          <w:rFonts w:hint="eastAsia"/>
        </w:rPr>
        <w:t>顾尘（冷笑）：当初我为苏家立下汗马功劳，遭你们排挤，我忍了；后来我为苏家勇闯上古战场，沦为废人，你们弃我如敝履，还派人暗中毒害我。如今我修为尽复，定要让你们苏家血债血偿！</w:t>
      </w:r>
    </w:p>
    <w:p w14:paraId="7B313A4C">
      <w:pPr>
        <w:pStyle w:val="style0"/>
        <w:rPr>
          <w:rFonts w:hint="eastAsia"/>
        </w:rPr>
      </w:pPr>
    </w:p>
    <w:p w14:paraId="49D275C4">
      <w:pPr>
        <w:pStyle w:val="style0"/>
        <w:rPr>
          <w:rFonts w:hint="eastAsia"/>
        </w:rPr>
      </w:pPr>
    </w:p>
    <w:p w14:paraId="65589933">
      <w:pPr>
        <w:pStyle w:val="style0"/>
        <w:rPr>
          <w:rFonts w:hint="eastAsia"/>
        </w:rPr>
      </w:pPr>
      <w:r>
        <w:rPr>
          <w:rFonts w:hint="eastAsia"/>
        </w:rPr>
        <w:t>第5集</w:t>
      </w:r>
    </w:p>
    <w:p w14:paraId="68BC2DB4">
      <w:pPr>
        <w:pStyle w:val="style0"/>
        <w:rPr>
          <w:rFonts w:hint="eastAsia"/>
        </w:rPr>
      </w:pPr>
      <w:r>
        <w:rPr>
          <w:rFonts w:hint="eastAsia"/>
        </w:rPr>
        <w:t>5-1苏家  日  内</w:t>
      </w:r>
    </w:p>
    <w:p w14:paraId="39580186">
      <w:pPr>
        <w:pStyle w:val="style0"/>
        <w:rPr>
          <w:rFonts w:hint="eastAsia"/>
        </w:rPr>
      </w:pPr>
      <w:r>
        <w:rPr>
          <w:rFonts w:hint="eastAsia"/>
        </w:rPr>
        <w:t>人物：顾尘、丧彪、苏凡、苏家众人、苏家子弟甲、苏家子弟乙</w:t>
      </w:r>
    </w:p>
    <w:p w14:paraId="6855004B">
      <w:pPr>
        <w:pStyle w:val="style0"/>
        <w:rPr>
          <w:rFonts w:hint="eastAsia"/>
        </w:rPr>
      </w:pPr>
      <w:r>
        <w:rPr>
          <w:rFonts w:hint="eastAsia"/>
        </w:rPr>
        <w:t>△顾尘周身升腾起黑白双色流光，身形缓缓飞升至半空。体内金色巨龙虚影仰天长啸，苏家人尽数被威压压制，跪倒在地，满脸不可置信地仰头看向顾尘。</w:t>
      </w:r>
    </w:p>
    <w:p w14:paraId="22FEEB8E">
      <w:pPr>
        <w:pStyle w:val="style0"/>
        <w:rPr>
          <w:rFonts w:hint="eastAsia"/>
        </w:rPr>
      </w:pPr>
      <w:r>
        <w:rPr>
          <w:rFonts w:hint="eastAsia"/>
        </w:rPr>
        <w:t>苏凡（迈步走出，鄙夷）：恢复修为又如何？废物终究是废物，也敢回来报仇？给我舔鞋都不配，今日我便彻底收拾你！</w:t>
      </w:r>
    </w:p>
    <w:p w14:paraId="5AD319A7">
      <w:pPr>
        <w:pStyle w:val="style0"/>
        <w:rPr>
          <w:rFonts w:hint="eastAsia"/>
        </w:rPr>
      </w:pPr>
      <w:r>
        <w:rPr>
          <w:rFonts w:hint="eastAsia"/>
        </w:rPr>
        <w:t>△苏凡周身萦绕墨黑色焰雾，身后浮现通体漆黑、生有双翼的猛虎虚影，虎目凶光毕露。双翼猛地一挥，刮出柱状黑色龙卷风，裹挟着劲风直袭顾尘。</w:t>
      </w:r>
    </w:p>
    <w:p w14:paraId="67BEE7C7">
      <w:pPr>
        <w:pStyle w:val="style0"/>
        <w:rPr>
          <w:rFonts w:hint="eastAsia"/>
        </w:rPr>
      </w:pPr>
      <w:r>
        <w:rPr>
          <w:rFonts w:hint="eastAsia"/>
        </w:rPr>
        <w:t>苏家子弟甲（瑟瑟发抖，低声自语）：少主的威压好强，那顾尘死定了！少主可是轮脉境五重，那废物就算恢复，也才轮脉境一重，根本不堪一击！</w:t>
      </w:r>
    </w:p>
    <w:p w14:paraId="02ED5B5F">
      <w:pPr>
        <w:pStyle w:val="style0"/>
        <w:rPr>
          <w:rFonts w:hint="eastAsia"/>
        </w:rPr>
      </w:pPr>
      <w:r>
        <w:rPr>
          <w:rFonts w:hint="eastAsia"/>
        </w:rPr>
        <w:t>△龙卷风飞速袭向顾尘，眼看要将其吞噬，顾尘淡然抬手，身后金龙虚影龙爪轻轻一挠，柱状龙卷风瞬间溃散，化作残风消散。</w:t>
      </w:r>
    </w:p>
    <w:p w14:paraId="183D4232">
      <w:pPr>
        <w:pStyle w:val="style0"/>
        <w:rPr>
          <w:rFonts w:hint="eastAsia"/>
        </w:rPr>
      </w:pPr>
      <w:r>
        <w:rPr>
          <w:rFonts w:hint="eastAsia"/>
        </w:rPr>
        <w:t>顾尘（嘲讽）：收拾我？就凭这种挠痒痒的小手段？别忘了，我被废之前，乃是绝世天才，若不是苏家之前收养了我，你连见我的资格都没有！</w:t>
      </w:r>
    </w:p>
    <w:p w14:paraId="63FC2B89">
      <w:pPr>
        <w:pStyle w:val="style0"/>
        <w:rPr>
          <w:rFonts w:hint="eastAsia"/>
        </w:rPr>
      </w:pPr>
      <w:r>
        <w:rPr>
          <w:rFonts w:hint="eastAsia"/>
        </w:rPr>
        <w:t>苏家子弟乙（满脸惊骇，失声惊呼）：怎么可能？炫天龙卷风是少主的绝技，同境界无敌，他竟抬手就化解了！</w:t>
      </w:r>
    </w:p>
    <w:p w14:paraId="757A652D">
      <w:pPr>
        <w:pStyle w:val="style0"/>
        <w:rPr>
          <w:rFonts w:hint="eastAsia"/>
        </w:rPr>
      </w:pPr>
      <w:r>
        <w:rPr>
          <w:rFonts w:hint="eastAsia"/>
        </w:rPr>
        <w:t>△苏凡惧怕的稍微往后退，然后想起什么似的，从怀中掏出绿色的莲花灯塔，不服气的指着顾尘。</w:t>
      </w:r>
    </w:p>
    <w:p w14:paraId="682D705D">
      <w:pPr>
        <w:pStyle w:val="style0"/>
        <w:rPr>
          <w:rFonts w:hint="eastAsia"/>
        </w:rPr>
      </w:pPr>
      <w:r>
        <w:rPr>
          <w:rFonts w:hint="eastAsia"/>
        </w:rPr>
        <w:t>苏凡：不可能！你不过是个废物，怎会比我强！你定是修了燃烧寿命的禁术，乖乖束手就擒，我还能让你死得痛快！</w:t>
      </w:r>
    </w:p>
    <w:p w14:paraId="1140102B">
      <w:pPr>
        <w:pStyle w:val="style0"/>
        <w:rPr>
          <w:rFonts w:hint="eastAsia"/>
        </w:rPr>
      </w:pPr>
      <w:r>
        <w:rPr>
          <w:rFonts w:hint="eastAsia"/>
        </w:rPr>
        <w:t>△顾尘身形化作一道残影，瞬间闪现至苏凡面前，单手死死掐住他的脖颈，将其凌空提起。</w:t>
      </w:r>
    </w:p>
    <w:p w14:paraId="04216F93">
      <w:pPr>
        <w:pStyle w:val="style0"/>
        <w:rPr>
          <w:rFonts w:hint="eastAsia"/>
        </w:rPr>
      </w:pPr>
      <w:r>
        <w:rPr>
          <w:rFonts w:hint="eastAsia"/>
        </w:rPr>
        <w:t>顾尘（冷笑）：这就是你的遗言？那，去死吧！</w:t>
      </w:r>
    </w:p>
    <w:p w14:paraId="003DA9CC">
      <w:pPr>
        <w:pStyle w:val="style0"/>
        <w:rPr>
          <w:rFonts w:eastAsia="微软雅黑" w:hint="eastAsia"/>
        </w:rPr>
      </w:pPr>
    </w:p>
    <w:p w14:paraId="328C6F67">
      <w:pPr>
        <w:pStyle w:val="style0"/>
        <w:rPr>
          <w:rFonts w:hint="eastAsia"/>
        </w:rPr>
      </w:pPr>
    </w:p>
    <w:p w14:paraId="4D58B1A7">
      <w:pPr>
        <w:pStyle w:val="style0"/>
        <w:rPr>
          <w:rFonts w:hint="eastAsia"/>
        </w:rPr>
      </w:pPr>
    </w:p>
    <w:p w14:paraId="6D0C2E0B">
      <w:pPr>
        <w:pStyle w:val="style0"/>
        <w:rPr>
          <w:rFonts w:hint="eastAsia"/>
        </w:rPr>
      </w:pPr>
    </w:p>
    <w:p w14:paraId="625F320A">
      <w:pPr>
        <w:pStyle w:val="style0"/>
        <w:rPr>
          <w:rFonts w:hint="eastAsia"/>
        </w:rPr>
      </w:pPr>
      <w:r>
        <w:rPr>
          <w:rFonts w:hint="eastAsia"/>
        </w:rPr>
        <w:t>第6集</w:t>
      </w:r>
    </w:p>
    <w:p w14:paraId="3C289266">
      <w:pPr>
        <w:pStyle w:val="style0"/>
        <w:rPr>
          <w:rFonts w:hint="eastAsia"/>
        </w:rPr>
      </w:pPr>
      <w:r>
        <w:rPr>
          <w:rFonts w:hint="eastAsia"/>
        </w:rPr>
        <w:t>6-1 苏家 日 内</w:t>
      </w:r>
    </w:p>
    <w:p w14:paraId="059E3EAC">
      <w:pPr>
        <w:pStyle w:val="style0"/>
        <w:rPr>
          <w:rFonts w:hint="eastAsia"/>
        </w:rPr>
      </w:pPr>
      <w:r>
        <w:rPr>
          <w:rFonts w:hint="eastAsia"/>
        </w:rPr>
        <w:t xml:space="preserve"> 人物：顾尘、苏凡、苏清月、苏家众子弟</w:t>
      </w:r>
    </w:p>
    <w:p w14:paraId="2E85A9AD">
      <w:pPr>
        <w:pStyle w:val="style0"/>
        <w:rPr>
          <w:rFonts w:hint="eastAsia"/>
        </w:rPr>
      </w:pPr>
      <w:r>
        <w:rPr>
          <w:rFonts w:hint="eastAsia"/>
        </w:rPr>
        <w:t>△苏凡拿着的绿色莲花灯塔，塔尖突然爆刺出七彩光芒射向顾尘，他后退几步，用手一挡，苏家几间厢房应声坍塌，尘土漫天。</w:t>
      </w:r>
    </w:p>
    <w:p w14:paraId="0F584AEC">
      <w:pPr>
        <w:pStyle w:val="style0"/>
        <w:rPr>
          <w:rFonts w:hint="eastAsia"/>
        </w:rPr>
      </w:pPr>
      <w:r>
        <w:rPr>
          <w:rFonts w:hint="eastAsia"/>
        </w:rPr>
        <w:t>△苏凡双臂展开，身后漆黑双翼猛虎虚影侧方，瞬间凝聚出数百道细长银灰色风刃，呈扇形铺开。</w:t>
      </w:r>
    </w:p>
    <w:p w14:paraId="60DF9F1C">
      <w:pPr>
        <w:pStyle w:val="style0"/>
        <w:rPr>
          <w:rFonts w:hint="eastAsia"/>
        </w:rPr>
      </w:pPr>
      <w:r>
        <w:rPr>
          <w:rFonts w:hint="eastAsia"/>
        </w:rPr>
        <w:t>苏凡（阴鸷）：刚才本少主一时不察，还真差点让你得手！我是苏家天才少主，上古战场晶核是我拿的！你不过是我爹捡来的贱种，也配和我比？今日定让你生不如死！</w:t>
      </w:r>
    </w:p>
    <w:p w14:paraId="213968E9">
      <w:pPr>
        <w:pStyle w:val="style0"/>
        <w:rPr>
          <w:rFonts w:hint="eastAsia"/>
        </w:rPr>
      </w:pPr>
      <w:r>
        <w:rPr>
          <w:rFonts w:hint="eastAsia"/>
        </w:rPr>
        <w:t>△苏凡用手指向顾尘，银灰色风刃如暴雨般砸向顾尘。</w:t>
      </w:r>
    </w:p>
    <w:p w14:paraId="6DE4198F">
      <w:pPr>
        <w:pStyle w:val="style0"/>
        <w:rPr>
          <w:rFonts w:hint="eastAsia"/>
        </w:rPr>
      </w:pPr>
      <w:r>
        <w:rPr>
          <w:rFonts w:hint="eastAsia"/>
        </w:rPr>
        <w:t>△顾尘周身白光暴涨，半透明圆盾纹丝不动，风刃撞上去尽数崩碎，随后，他身形一闪，瞬间出现在苏凡面前，掌心凝聚金色方掌印，苏凡双膝跪地，整个人陷进泥土里。</w:t>
      </w:r>
    </w:p>
    <w:p w14:paraId="16519F93">
      <w:pPr>
        <w:pStyle w:val="style0"/>
        <w:rPr>
          <w:rFonts w:hint="eastAsia"/>
        </w:rPr>
      </w:pPr>
      <w:r>
        <w:rPr>
          <w:rFonts w:hint="eastAsia"/>
        </w:rPr>
        <w:t>顾尘（俯视，冷笑）：血统高贵？你们苏家本是三流家族，若不是我豁命寻资源，能成四大家族级势力？</w:t>
      </w:r>
    </w:p>
    <w:p w14:paraId="247774F8">
      <w:pPr>
        <w:pStyle w:val="style0"/>
        <w:rPr>
          <w:rFonts w:hint="eastAsia"/>
        </w:rPr>
      </w:pPr>
      <w:r>
        <w:rPr>
          <w:rFonts w:hint="eastAsia"/>
        </w:rPr>
        <w:t>△顾尘抬手，左右开弓扇向苏凡脸颊，他的脸顿时青肿，肿成猪头。</w:t>
      </w:r>
    </w:p>
    <w:p w14:paraId="403F5C07">
      <w:pPr>
        <w:pStyle w:val="style0"/>
        <w:rPr>
          <w:rFonts w:hint="eastAsia"/>
        </w:rPr>
      </w:pPr>
      <w:r>
        <w:rPr>
          <w:rFonts w:hint="eastAsia"/>
        </w:rPr>
        <w:t>顾尘：苏家少主的名头是我挣的，上古战场是我闯的！我废了修为时，你爹才让你鸠占鹊巢。你也配抢我的功绩？给我跪下！</w:t>
      </w:r>
    </w:p>
    <w:p w14:paraId="597B5E83">
      <w:pPr>
        <w:pStyle w:val="style0"/>
        <w:rPr>
          <w:rFonts w:hint="eastAsia"/>
        </w:rPr>
      </w:pPr>
      <w:r>
        <w:rPr>
          <w:rFonts w:hint="eastAsia"/>
        </w:rPr>
        <w:t>苏凡（不服气，咬牙切齿）：我爹说了，你生来就是我的傀儡！是我的奴仆！你敢让我跪？我定将你千刀万剐！</w:t>
      </w:r>
    </w:p>
    <w:p w14:paraId="0149D34B">
      <w:pPr>
        <w:pStyle w:val="style0"/>
        <w:rPr>
          <w:rFonts w:hint="eastAsia"/>
        </w:rPr>
      </w:pPr>
      <w:r>
        <w:rPr>
          <w:rFonts w:hint="eastAsia"/>
        </w:rPr>
        <w:t>△顾尘冷哼，身后金色巨龙虚影骤然舒展，千百片金鳞从龙身剥落，如雨点般砸向苏凡。</w:t>
      </w:r>
    </w:p>
    <w:p w14:paraId="68DD39EB">
      <w:pPr>
        <w:pStyle w:val="style0"/>
        <w:rPr>
          <w:rFonts w:hint="eastAsia"/>
        </w:rPr>
      </w:pPr>
      <w:r>
        <w:rPr>
          <w:rFonts w:hint="eastAsia"/>
        </w:rPr>
        <w:t>顾尘：让我给你这个废物做傀儡，你也配？不过，千刀万剐？这倒是个不错的主意，那你便自己受着吧！</w:t>
      </w:r>
    </w:p>
    <w:p w14:paraId="4D6CFA14">
      <w:pPr>
        <w:pStyle w:val="style0"/>
        <w:rPr>
          <w:rFonts w:hint="eastAsia"/>
        </w:rPr>
      </w:pPr>
      <w:r>
        <w:rPr>
          <w:rFonts w:hint="eastAsia"/>
        </w:rPr>
        <w:t>△金鳞落在苏凡身上，划开道道血痕，他发出凄厉惨叫。</w:t>
      </w:r>
    </w:p>
    <w:p w14:paraId="38DF0B07">
      <w:pPr>
        <w:pStyle w:val="style0"/>
        <w:rPr>
          <w:rFonts w:hint="eastAsia"/>
        </w:rPr>
      </w:pPr>
      <w:r>
        <w:rPr>
          <w:rFonts w:hint="eastAsia"/>
        </w:rPr>
        <w:t>苏凡（挣扎）：啊！救我！姐！快救我！</w:t>
      </w:r>
    </w:p>
    <w:p w14:paraId="08AB1AE6">
      <w:pPr>
        <w:pStyle w:val="style0"/>
        <w:rPr>
          <w:rFonts w:hint="eastAsia"/>
        </w:rPr>
      </w:pPr>
      <w:r>
        <w:rPr>
          <w:rFonts w:hint="eastAsia"/>
        </w:rPr>
        <w:t>△苏清月周身围绕紫色雾团，身后紫色尖牙蝙蝠虚影振翅，一掌拍出紫黑色球状气团，精准拍飞落下的金鳞。</w:t>
      </w:r>
    </w:p>
    <w:p w14:paraId="2F897C8E">
      <w:pPr>
        <w:pStyle w:val="style0"/>
        <w:rPr>
          <w:rFonts w:hint="eastAsia"/>
        </w:rPr>
      </w:pPr>
      <w:r>
        <w:rPr>
          <w:rFonts w:hint="eastAsia"/>
        </w:rPr>
        <w:t>苏清月（挡在苏凡身前，愤怒）：顾尘！我爹念你孤苦，将你收养，你却恩将仇报！你定是入了魔道，今日我替天行道！</w:t>
      </w:r>
    </w:p>
    <w:p w14:paraId="361B047A">
      <w:pPr>
        <w:pStyle w:val="style0"/>
        <w:rPr>
          <w:rFonts w:hint="eastAsia"/>
        </w:rPr>
      </w:pPr>
      <w:r>
        <w:rPr>
          <w:rFonts w:hint="eastAsia"/>
        </w:rPr>
        <w:t>苏凡（瘫软，哭喊）：姐！宰了他！为我出气！</w:t>
      </w:r>
    </w:p>
    <w:p w14:paraId="2EAD32E7">
      <w:pPr>
        <w:pStyle w:val="style0"/>
        <w:rPr>
          <w:rFonts w:hint="eastAsia"/>
        </w:rPr>
      </w:pPr>
      <w:r>
        <w:rPr>
          <w:rFonts w:hint="eastAsia"/>
        </w:rPr>
        <w:t>△苏清月抬手召出紫色蝠翼状的电鞭，甩向顾尘。</w:t>
      </w:r>
    </w:p>
    <w:p w14:paraId="1A5CB596">
      <w:pPr>
        <w:pStyle w:val="style0"/>
        <w:rPr>
          <w:rFonts w:hint="eastAsia"/>
        </w:rPr>
      </w:pPr>
    </w:p>
    <w:p w14:paraId="4AFA59ED">
      <w:pPr>
        <w:pStyle w:val="style0"/>
        <w:rPr>
          <w:rFonts w:hint="eastAsia"/>
        </w:rPr>
      </w:pPr>
    </w:p>
    <w:p w14:paraId="712D12C1">
      <w:pPr>
        <w:pStyle w:val="style0"/>
        <w:rPr>
          <w:rFonts w:hint="eastAsia"/>
        </w:rPr>
      </w:pPr>
      <w:r>
        <w:rPr>
          <w:rFonts w:hint="eastAsia"/>
        </w:rPr>
        <w:t>第7集</w:t>
      </w:r>
    </w:p>
    <w:p w14:paraId="3E46BDC6">
      <w:pPr>
        <w:pStyle w:val="style0"/>
        <w:rPr>
          <w:rFonts w:hint="eastAsia"/>
        </w:rPr>
      </w:pPr>
      <w:r>
        <w:rPr>
          <w:rFonts w:hint="eastAsia"/>
        </w:rPr>
        <w:t xml:space="preserve"> 7-1 苏家 日 内</w:t>
      </w:r>
    </w:p>
    <w:p w14:paraId="66DD0A07">
      <w:pPr>
        <w:pStyle w:val="style0"/>
        <w:rPr>
          <w:rFonts w:hint="eastAsia"/>
        </w:rPr>
      </w:pPr>
      <w:r>
        <w:rPr>
          <w:rFonts w:hint="eastAsia"/>
        </w:rPr>
        <w:t xml:space="preserve"> 人物：顾尘、苏清月、苏凡、苏家众人</w:t>
      </w:r>
    </w:p>
    <w:p w14:paraId="25261B23">
      <w:pPr>
        <w:pStyle w:val="style0"/>
        <w:rPr>
          <w:rFonts w:hint="eastAsia"/>
        </w:rPr>
      </w:pPr>
      <w:r>
        <w:rPr>
          <w:rFonts w:hint="eastAsia"/>
        </w:rPr>
        <w:t xml:space="preserve"> △顾尘侧身避开，赤手空拳与苏清月近身缠斗数招，旋即抬手一挥，身后金色巨龙虚影龙爪上扬，凝聚出龙形金色光拳，径直轰向苏清月。</w:t>
      </w:r>
    </w:p>
    <w:p w14:paraId="4DB0A46F">
      <w:pPr>
        <w:pStyle w:val="style0"/>
        <w:rPr>
          <w:rFonts w:hint="eastAsia"/>
        </w:rPr>
      </w:pPr>
      <w:r>
        <w:rPr>
          <w:rFonts w:hint="eastAsia"/>
        </w:rPr>
        <w:t>顾尘：这些招数，还是当年你求着我教你的，如今反倒用来杀我，真是可笑至极。</w:t>
      </w:r>
    </w:p>
    <w:p w14:paraId="146C5945">
      <w:pPr>
        <w:pStyle w:val="style0"/>
        <w:rPr>
          <w:rFonts w:hint="eastAsia"/>
        </w:rPr>
      </w:pPr>
      <w:r>
        <w:rPr>
          <w:rFonts w:hint="eastAsia"/>
        </w:rPr>
        <w:t>△苏清月被光拳余劲掀飞数米，重重砸在柱上，吐血重伤，满眼不敢置信。</w:t>
      </w:r>
    </w:p>
    <w:p w14:paraId="277D32E0">
      <w:pPr>
        <w:pStyle w:val="style0"/>
        <w:rPr>
          <w:rFonts w:hint="eastAsia"/>
        </w:rPr>
      </w:pPr>
      <w:r>
        <w:rPr>
          <w:rFonts w:hint="eastAsia"/>
        </w:rPr>
        <w:t>苏清月：怎么可能？你的境界竟和我一样是元海境，甚至比我更强！就算你恢复修为，也绝不可能突飞猛进，跨越这么多境界！</w:t>
      </w:r>
    </w:p>
    <w:p w14:paraId="24703120">
      <w:pPr>
        <w:pStyle w:val="style0"/>
        <w:rPr>
          <w:rFonts w:hint="eastAsia"/>
        </w:rPr>
      </w:pPr>
      <w:r>
        <w:rPr>
          <w:rFonts w:hint="eastAsia"/>
        </w:rPr>
        <w:t>△顾尘一跺脚，地面瞬间崩裂，地面窜出数根尖锐土黄色地刺，周遭躲闪不及的苏家子弟，尽数被地刺击中倒地。</w:t>
      </w:r>
    </w:p>
    <w:p w14:paraId="66AFC6F8">
      <w:pPr>
        <w:pStyle w:val="style0"/>
        <w:rPr>
          <w:rFonts w:hint="eastAsia"/>
        </w:rPr>
      </w:pPr>
      <w:r>
        <w:rPr>
          <w:rFonts w:hint="eastAsia"/>
        </w:rPr>
        <w:t>顾尘：我修为如何精进，无需你知晓。重要的是，今日我顾尘，要向苏家清算所有旧账，你们，做好迎接我怒火的准备了吗？</w:t>
      </w:r>
    </w:p>
    <w:p w14:paraId="7997AF30">
      <w:pPr>
        <w:pStyle w:val="style0"/>
        <w:rPr>
          <w:rFonts w:hint="eastAsia"/>
        </w:rPr>
      </w:pPr>
      <w:r>
        <w:rPr>
          <w:rFonts w:hint="eastAsia"/>
        </w:rPr>
        <w:t>△苏清月踉跄起身，从怀中掏出一枚赤红丹药吞入腹中，周身紫色光晕暴涨，身后紫色尖牙蝙蝠虚影急速振翅，身形骤然膨胀数倍，变得狂暴凶戾。</w:t>
      </w:r>
    </w:p>
    <w:p w14:paraId="2830BE04">
      <w:pPr>
        <w:pStyle w:val="style0"/>
        <w:rPr>
          <w:rFonts w:hint="eastAsia"/>
        </w:rPr>
      </w:pPr>
      <w:r>
        <w:rPr>
          <w:rFonts w:hint="eastAsia"/>
        </w:rPr>
        <w:t>苏清月：你太狂妄了！苏家乃顶尖势力，容不得你撒野！你现在滚，我念及旧情，可饶你一命，否则，今日你必死在此！</w:t>
      </w:r>
    </w:p>
    <w:p w14:paraId="58A6A9DA">
      <w:pPr>
        <w:pStyle w:val="style0"/>
        <w:rPr>
          <w:rFonts w:hint="eastAsia"/>
        </w:rPr>
      </w:pPr>
      <w:r>
        <w:rPr>
          <w:rFonts w:hint="eastAsia"/>
        </w:rPr>
        <w:t>顾尘：饶我？幼时我在苏家便已同辈无敌，你们皆是手下败将，也配说饶我？你即便吞了爆修为的秘丹，也只能跪在我脚下，仰望我！</w:t>
      </w:r>
    </w:p>
    <w:p w14:paraId="21948851">
      <w:pPr>
        <w:pStyle w:val="style0"/>
        <w:rPr>
          <w:rFonts w:hint="eastAsia"/>
        </w:rPr>
      </w:pPr>
      <w:r>
        <w:rPr>
          <w:rFonts w:hint="eastAsia"/>
        </w:rPr>
        <w:t>△苏清月双目泛红，抬手召出长鞭状紫色雷霆电鞭，鞭身缠绕银白雷光，砸向地面，瞬间被炸出深坑，碎石四溅。</w:t>
      </w:r>
    </w:p>
    <w:p w14:paraId="34AFCF23">
      <w:pPr>
        <w:pStyle w:val="style0"/>
        <w:rPr>
          <w:rFonts w:hint="eastAsia"/>
        </w:rPr>
      </w:pPr>
      <w:r>
        <w:rPr>
          <w:rFonts w:hint="eastAsia"/>
        </w:rPr>
        <w:t>苏清月：少逞口舌之快！这离玄电鞭，我用上古战场灵晶温养，已是中品可成长灵器，再加我此刻修为，你今日必死！看招！</w:t>
      </w:r>
    </w:p>
    <w:p w14:paraId="03BC1911">
      <w:pPr>
        <w:pStyle w:val="style0"/>
        <w:rPr>
          <w:rFonts w:hint="eastAsia"/>
        </w:rPr>
      </w:pPr>
      <w:r>
        <w:rPr>
          <w:rFonts w:hint="eastAsia"/>
        </w:rPr>
        <w:t>△苏清月挥着雷光电鞭猛攻，顾尘周身萦绕金光，赤手空拳应对，数招过后，顾尘反手一把攥住电鞭，发力将其弯折折断。</w:t>
      </w:r>
    </w:p>
    <w:p w14:paraId="0E3B1607">
      <w:pPr>
        <w:pStyle w:val="style0"/>
        <w:rPr>
          <w:rFonts w:hint="eastAsia"/>
        </w:rPr>
      </w:pPr>
      <w:r>
        <w:rPr>
          <w:rFonts w:hint="eastAsia"/>
        </w:rPr>
        <w:t>顾尘：这等灵晶温养的灵器，落在你手里，才是彻底浪费。</w:t>
      </w:r>
    </w:p>
    <w:p w14:paraId="5D308182">
      <w:pPr>
        <w:pStyle w:val="style0"/>
        <w:rPr>
          <w:rFonts w:hint="eastAsia"/>
        </w:rPr>
      </w:pPr>
      <w:r>
        <w:rPr>
          <w:rFonts w:hint="eastAsia"/>
        </w:rPr>
        <w:t>△苏清月被反噬，倒地喷出大口鲜血，气息虚弱，瘫倒在地。</w:t>
      </w:r>
    </w:p>
    <w:p w14:paraId="41001946">
      <w:pPr>
        <w:pStyle w:val="style0"/>
        <w:rPr>
          <w:rFonts w:hint="eastAsia"/>
        </w:rPr>
      </w:pPr>
      <w:r>
        <w:rPr>
          <w:rFonts w:hint="eastAsia"/>
        </w:rPr>
        <w:t>苏清月（绝望）：不，我的本命灵器！</w:t>
      </w:r>
    </w:p>
    <w:p w14:paraId="3299A499">
      <w:pPr>
        <w:pStyle w:val="style0"/>
        <w:rPr>
          <w:rFonts w:hint="eastAsia"/>
        </w:rPr>
      </w:pPr>
      <w:r>
        <w:rPr>
          <w:rFonts w:hint="eastAsia"/>
        </w:rPr>
        <w:t>△顾尘抬手凌空一吸，苏清月与不远处的苏凡，双双被无形力量拽至他面前，虚弱地趴在地上动弹不得。</w:t>
      </w:r>
    </w:p>
    <w:p w14:paraId="345764ED">
      <w:pPr>
        <w:pStyle w:val="style0"/>
        <w:rPr>
          <w:rFonts w:hint="eastAsia"/>
        </w:rPr>
      </w:pPr>
      <w:r>
        <w:rPr>
          <w:rFonts w:hint="eastAsia"/>
        </w:rPr>
        <w:t>顾尘：你们姐弟俩，都已败在我手下，今日，我便好好跟苏家，算清这笔血债！</w:t>
      </w:r>
    </w:p>
    <w:p w14:paraId="02F258A6">
      <w:pPr>
        <w:pStyle w:val="style0"/>
        <w:rPr>
          <w:rFonts w:hint="eastAsia"/>
        </w:rPr>
      </w:pPr>
      <w:r>
        <w:rPr>
          <w:rFonts w:hint="eastAsia"/>
        </w:rPr>
        <w:t>苏清月（面色惨白，急切哭喊）：顾尘，你不能这么对我！你忘了我们青梅竹马的情分吗？你当初明明说过，要娶我的！</w:t>
      </w:r>
    </w:p>
    <w:p w14:paraId="4957541C">
      <w:pPr>
        <w:pStyle w:val="style0"/>
        <w:rPr>
          <w:rFonts w:hint="eastAsia"/>
        </w:rPr>
      </w:pPr>
      <w:r>
        <w:rPr>
          <w:rFonts w:hint="eastAsia"/>
        </w:rPr>
        <w:t>△顾尘身形骤然一顿，冷笑。</w:t>
      </w:r>
    </w:p>
    <w:p w14:paraId="4BA247D5">
      <w:pPr>
        <w:pStyle w:val="style0"/>
        <w:rPr>
          <w:rFonts w:hint="eastAsia"/>
        </w:rPr>
      </w:pPr>
    </w:p>
    <w:p w14:paraId="29316924">
      <w:pPr>
        <w:pStyle w:val="style0"/>
        <w:rPr>
          <w:rFonts w:hint="eastAsia"/>
        </w:rPr>
      </w:pPr>
    </w:p>
    <w:p w14:paraId="72D1DF32">
      <w:pPr>
        <w:pStyle w:val="style0"/>
        <w:rPr>
          <w:rFonts w:hint="eastAsia"/>
        </w:rPr>
      </w:pPr>
    </w:p>
    <w:p w14:paraId="08B8B5C4">
      <w:pPr>
        <w:pStyle w:val="style0"/>
        <w:rPr>
          <w:rFonts w:hint="eastAsia"/>
        </w:rPr>
      </w:pPr>
      <w:r>
        <w:rPr>
          <w:rFonts w:hint="eastAsia"/>
        </w:rPr>
        <w:t>第8集</w:t>
      </w:r>
    </w:p>
    <w:p w14:paraId="13A5C4BD">
      <w:pPr>
        <w:pStyle w:val="style0"/>
        <w:rPr>
          <w:rFonts w:hint="eastAsia"/>
        </w:rPr>
      </w:pPr>
      <w:r>
        <w:rPr>
          <w:rFonts w:hint="eastAsia"/>
        </w:rPr>
        <w:t xml:space="preserve"> 8-1 苏家 日 内</w:t>
      </w:r>
    </w:p>
    <w:p w14:paraId="200D8DD0">
      <w:pPr>
        <w:pStyle w:val="style0"/>
        <w:rPr>
          <w:rFonts w:hint="eastAsia"/>
        </w:rPr>
      </w:pPr>
      <w:r>
        <w:rPr>
          <w:rFonts w:hint="eastAsia"/>
        </w:rPr>
        <w:t xml:space="preserve"> 人物：顾尘、苏家主、苏清月、苏凡、王管家、</w:t>
      </w:r>
    </w:p>
    <w:p w14:paraId="671138A8">
      <w:pPr>
        <w:pStyle w:val="style0"/>
        <w:rPr>
          <w:rFonts w:hint="eastAsia"/>
        </w:rPr>
      </w:pPr>
      <w:r>
        <w:rPr>
          <w:rFonts w:hint="eastAsia"/>
        </w:rPr>
        <w:t>△顾尘身后金龙虚影，化作一柄通体金色、刻有龙纹的长剑，他握剑在手，直指苏凡与苏清月。</w:t>
      </w:r>
    </w:p>
    <w:p w14:paraId="1D3668A9">
      <w:pPr>
        <w:pStyle w:val="style0"/>
        <w:rPr>
          <w:rFonts w:hint="eastAsia"/>
        </w:rPr>
      </w:pPr>
      <w:r>
        <w:rPr>
          <w:rFonts w:hint="eastAsia"/>
        </w:rPr>
        <w:t>顾尘：那是曾经的情分。倒是要谢你们绝情，正因为我沦为废物时你们毫无留情，我如今复仇才无后顾之忧。</w:t>
      </w:r>
    </w:p>
    <w:p w14:paraId="6BDA68EE">
      <w:pPr>
        <w:pStyle w:val="style0"/>
        <w:rPr>
          <w:rFonts w:hint="eastAsia"/>
        </w:rPr>
      </w:pPr>
      <w:r>
        <w:rPr>
          <w:rFonts w:hint="eastAsia"/>
        </w:rPr>
        <w:t>苏家主瞬间瞬移至顾尘身前，一手死死掐着王管家脖颈，身后浮现红色蝎形虚影。</w:t>
      </w:r>
    </w:p>
    <w:p w14:paraId="666F3019">
      <w:pPr>
        <w:pStyle w:val="style0"/>
        <w:rPr>
          <w:rFonts w:hint="eastAsia"/>
        </w:rPr>
      </w:pPr>
      <w:r>
        <w:rPr>
          <w:rFonts w:hint="eastAsia"/>
        </w:rPr>
        <w:t>苏家主（厉声）：谁准你回苏家的？竟敢动我族人！住手！再不停手，我便杀了陪你长大的王管家，给我儿女陪葬！</w:t>
      </w:r>
    </w:p>
    <w:p w14:paraId="16D3B1AC">
      <w:pPr>
        <w:pStyle w:val="style0"/>
        <w:rPr>
          <w:rFonts w:hint="eastAsia"/>
        </w:rPr>
      </w:pPr>
      <w:r>
        <w:rPr>
          <w:rFonts w:hint="eastAsia"/>
        </w:rPr>
        <w:t>△顾尘面色骤变，握剑之手一松。</w:t>
      </w:r>
    </w:p>
    <w:p w14:paraId="22EC73B2">
      <w:pPr>
        <w:pStyle w:val="style0"/>
        <w:rPr>
          <w:rFonts w:hint="eastAsia"/>
        </w:rPr>
      </w:pPr>
      <w:r>
        <w:rPr>
          <w:rFonts w:hint="eastAsia"/>
        </w:rPr>
        <w:t>顾尘（os）：是王爷爷！自被收养后，爹娘漠视，唯有他视我如亲孙，我绝不能弃他！</w:t>
      </w:r>
    </w:p>
    <w:p w14:paraId="4A2BDBA4">
      <w:pPr>
        <w:pStyle w:val="style0"/>
        <w:rPr>
          <w:rFonts w:hint="eastAsia"/>
        </w:rPr>
      </w:pPr>
      <w:r>
        <w:rPr>
          <w:rFonts w:hint="eastAsia"/>
        </w:rPr>
        <w:t>△顾尘掌心一推，将苏凡、苏清月二人扇飞出去，踉跄倒地。</w:t>
      </w:r>
    </w:p>
    <w:p w14:paraId="568AECE1">
      <w:pPr>
        <w:pStyle w:val="style0"/>
        <w:rPr>
          <w:rFonts w:hint="eastAsia"/>
        </w:rPr>
      </w:pPr>
      <w:r>
        <w:rPr>
          <w:rFonts w:hint="eastAsia"/>
        </w:rPr>
        <w:t>顾尘：看在王爷爷的份上，今日饶你们姐弟。把我昔日为苏家挣下的资源造化还我，我带王爷爷去青云宗定居，与苏家再无瓜葛！</w:t>
      </w:r>
    </w:p>
    <w:p w14:paraId="68A222D3">
      <w:pPr>
        <w:pStyle w:val="style0"/>
        <w:rPr>
          <w:rFonts w:hint="eastAsia"/>
        </w:rPr>
      </w:pPr>
      <w:r>
        <w:rPr>
          <w:rFonts w:hint="eastAsia"/>
        </w:rPr>
        <w:t>△苏家主松开王管家，手中骤然凝聚一柄血色斧刃，狠狠劈向顾尘。</w:t>
      </w:r>
    </w:p>
    <w:p w14:paraId="11DA9631">
      <w:pPr>
        <w:pStyle w:val="style0"/>
        <w:rPr>
          <w:rFonts w:hint="eastAsia"/>
        </w:rPr>
      </w:pPr>
      <w:r>
        <w:rPr>
          <w:rFonts w:hint="eastAsia"/>
        </w:rPr>
        <w:t>苏家主（怒喝）：逆子！我苏家养育你多年，岂容你说走就走？滚过来跪下认错！</w:t>
      </w:r>
    </w:p>
    <w:p w14:paraId="094C06B4">
      <w:pPr>
        <w:pStyle w:val="style0"/>
        <w:rPr>
          <w:rFonts w:hint="eastAsia"/>
        </w:rPr>
      </w:pPr>
      <w:r>
        <w:rPr>
          <w:rFonts w:hint="eastAsia"/>
        </w:rPr>
        <w:t>△顾尘举剑横挡，金色龙纹剑与血色斧刃相撞，他身形微晃，被震得后退数步，苏家主周身红色煞气翻涌，身形胀大。</w:t>
      </w:r>
    </w:p>
    <w:p w14:paraId="7F17780B">
      <w:pPr>
        <w:pStyle w:val="style0"/>
        <w:rPr>
          <w:rFonts w:hint="eastAsia"/>
        </w:rPr>
      </w:pPr>
      <w:r>
        <w:rPr>
          <w:rFonts w:hint="eastAsia"/>
        </w:rPr>
        <w:t>顾尘（咬牙）：做梦！养育之恩我早还清！若无我，哪有今日苏家的地位？是你们欠我！</w:t>
      </w:r>
    </w:p>
    <w:p w14:paraId="7CDE59CB">
      <w:pPr>
        <w:pStyle w:val="style0"/>
        <w:rPr>
          <w:rFonts w:hint="eastAsia"/>
        </w:rPr>
      </w:pPr>
      <w:r>
        <w:rPr>
          <w:rFonts w:hint="eastAsia"/>
        </w:rPr>
        <w:t>顾尘（os）：糟了，他竟突破一个大境界，我绝非对手，今日难道要陨于此地？</w:t>
      </w:r>
    </w:p>
    <w:p w14:paraId="0AA36F8C">
      <w:pPr>
        <w:pStyle w:val="style0"/>
        <w:rPr>
          <w:rFonts w:hint="eastAsia"/>
        </w:rPr>
      </w:pPr>
      <w:r>
        <w:rPr>
          <w:rFonts w:hint="eastAsia"/>
        </w:rPr>
        <w:t>△苏家主一斧劈下，顾尘侧身躲闪，肩头仍被斧风扫中，半跪在地。</w:t>
      </w:r>
    </w:p>
    <w:p w14:paraId="4A6CFAF0">
      <w:pPr>
        <w:pStyle w:val="style0"/>
        <w:rPr>
          <w:rFonts w:hint="eastAsia"/>
        </w:rPr>
      </w:pPr>
      <w:r>
        <w:rPr>
          <w:rFonts w:hint="eastAsia"/>
        </w:rPr>
        <w:t>苏家主（怒吼）：当年你经脉尽废，是苏家耗尽天材地宝救你！你欠我们两条命，这辈子就得给我苏家当牛做马！</w:t>
      </w:r>
    </w:p>
    <w:p w14:paraId="189BED59">
      <w:pPr>
        <w:pStyle w:val="style0"/>
        <w:rPr>
          <w:rFonts w:hint="eastAsia"/>
        </w:rPr>
      </w:pPr>
    </w:p>
    <w:p w14:paraId="6E43FC1C">
      <w:pPr>
        <w:pStyle w:val="style0"/>
        <w:rPr>
          <w:rFonts w:hint="eastAsia"/>
        </w:rPr>
      </w:pPr>
    </w:p>
    <w:p w14:paraId="046EB587">
      <w:pPr>
        <w:pStyle w:val="style0"/>
        <w:rPr>
          <w:rFonts w:hint="eastAsia"/>
        </w:rPr>
      </w:pPr>
      <w:r>
        <w:rPr>
          <w:rFonts w:hint="eastAsia"/>
        </w:rPr>
        <w:t>第9集</w:t>
      </w:r>
    </w:p>
    <w:p w14:paraId="297252F7">
      <w:pPr>
        <w:pStyle w:val="style0"/>
        <w:rPr>
          <w:rFonts w:hint="eastAsia"/>
        </w:rPr>
      </w:pPr>
      <w:r>
        <w:rPr>
          <w:rFonts w:hint="eastAsia"/>
        </w:rPr>
        <w:t xml:space="preserve"> 9-1 苏家 日 内</w:t>
      </w:r>
    </w:p>
    <w:p w14:paraId="3F28E209">
      <w:pPr>
        <w:pStyle w:val="style0"/>
        <w:rPr>
          <w:rFonts w:hint="eastAsia"/>
        </w:rPr>
      </w:pPr>
      <w:r>
        <w:rPr>
          <w:rFonts w:hint="eastAsia"/>
        </w:rPr>
        <w:t xml:space="preserve"> 人物：顾尘、苏家主、王管家、苏凡、苏清月、苏家众子弟</w:t>
      </w:r>
    </w:p>
    <w:p w14:paraId="6EBB5EFE">
      <w:pPr>
        <w:pStyle w:val="style0"/>
        <w:rPr>
          <w:rFonts w:hint="eastAsia"/>
        </w:rPr>
      </w:pPr>
      <w:r>
        <w:rPr>
          <w:rFonts w:hint="eastAsia"/>
        </w:rPr>
        <w:t>△顾尘胸前玄清护心玉爆亮，化作一道乳白色剑形流光，直劈苏家主。</w:t>
      </w:r>
    </w:p>
    <w:p w14:paraId="390695F7">
      <w:pPr>
        <w:pStyle w:val="style0"/>
        <w:rPr>
          <w:rFonts w:hint="eastAsia"/>
        </w:rPr>
      </w:pPr>
      <w:r>
        <w:rPr>
          <w:rFonts w:hint="eastAsia"/>
        </w:rPr>
        <w:t>△苏家主被击中胸腹，整个人倒飞出去，口吐鲜血，砸落在墙上。</w:t>
      </w:r>
    </w:p>
    <w:p w14:paraId="5D62A41E">
      <w:pPr>
        <w:pStyle w:val="style0"/>
        <w:rPr>
          <w:rFonts w:hint="eastAsia"/>
        </w:rPr>
      </w:pPr>
      <w:r>
        <w:rPr>
          <w:rFonts w:hint="eastAsia"/>
        </w:rPr>
        <w:t>顾尘（os）：竟是藏在玉中的大长老杀招，这是保命底牌。大师姐她竟然给了我，还好有这个，不然我今日必死无疑了。</w:t>
      </w:r>
    </w:p>
    <w:p w14:paraId="021B0EEE">
      <w:pPr>
        <w:pStyle w:val="style0"/>
        <w:rPr>
          <w:rFonts w:hint="eastAsia"/>
        </w:rPr>
      </w:pPr>
      <w:r>
        <w:rPr>
          <w:rFonts w:hint="eastAsia"/>
        </w:rPr>
        <w:t>△苏家主挣扎摸出白色玉令，狠狠掷于地上，令牌化出一只纯白仙鹤虚影，振翅冲天，尖唳声震彻天地。</w:t>
      </w:r>
    </w:p>
    <w:p w14:paraId="7290399C">
      <w:pPr>
        <w:pStyle w:val="style0"/>
        <w:rPr>
          <w:rFonts w:hint="eastAsia"/>
        </w:rPr>
      </w:pPr>
      <w:r>
        <w:rPr>
          <w:rFonts w:hint="eastAsia"/>
        </w:rPr>
        <w:t>顾尘（os，眉头深锁）：这是苏家终极底牌传讯。本想速战速决，却被那两个蠢货拖延时机。若死磕，我与王爷爷今日皆会死在此处，我必须更强，方能覆灭苏家！</w:t>
      </w:r>
    </w:p>
    <w:p w14:paraId="6B9B2867">
      <w:pPr>
        <w:pStyle w:val="style0"/>
        <w:rPr>
          <w:rFonts w:hint="eastAsia"/>
        </w:rPr>
      </w:pPr>
      <w:r>
        <w:rPr>
          <w:rFonts w:hint="eastAsia"/>
        </w:rPr>
        <w:t>△顾尘踉跄起身，拽起王管家之手，怀中掏出一枚灰黑色烟雾弹，掷于脚下。</w:t>
      </w:r>
    </w:p>
    <w:p w14:paraId="73C912EA">
      <w:pPr>
        <w:pStyle w:val="style0"/>
        <w:rPr>
          <w:rFonts w:hint="eastAsia"/>
        </w:rPr>
      </w:pPr>
      <w:r>
        <w:rPr>
          <w:rFonts w:hint="eastAsia"/>
        </w:rPr>
        <w:t>△浓烟瞬间弥漫，遮蔽视线，两人借着烟雾悄然消失。</w:t>
      </w:r>
    </w:p>
    <w:p w14:paraId="309C9BC7">
      <w:pPr>
        <w:pStyle w:val="style0"/>
        <w:rPr>
          <w:rFonts w:hint="eastAsia"/>
        </w:rPr>
      </w:pPr>
      <w:r>
        <w:rPr>
          <w:rFonts w:hint="eastAsia"/>
        </w:rPr>
        <w:t>顾尘（vo）：看在王爷爷面子上，饶你们苏家。我之前为苏家赚的资源，暂且存于你们处。他日我必亲自取回！王爷爷，走！</w:t>
      </w:r>
    </w:p>
    <w:p w14:paraId="730258BC">
      <w:pPr>
        <w:pStyle w:val="style0"/>
        <w:rPr>
          <w:rFonts w:hint="eastAsia"/>
        </w:rPr>
      </w:pPr>
      <w:r>
        <w:rPr>
          <w:rFonts w:hint="eastAsia"/>
        </w:rPr>
        <w:t>△烟雾散去，苏家主瘫坐于地。</w:t>
      </w:r>
    </w:p>
    <w:p w14:paraId="502CC72D">
      <w:pPr>
        <w:pStyle w:val="style0"/>
        <w:rPr>
          <w:rFonts w:hint="eastAsia"/>
        </w:rPr>
      </w:pPr>
      <w:r>
        <w:rPr>
          <w:rFonts w:hint="eastAsia"/>
        </w:rPr>
        <w:t>苏家主（咆哮）：顾尘！算你跑得快！欺我苏家如此，我定要你血债血偿！</w:t>
      </w:r>
    </w:p>
    <w:p w14:paraId="07FE9D9A">
      <w:pPr>
        <w:pStyle w:val="style0"/>
        <w:rPr>
          <w:rFonts w:hint="eastAsia"/>
        </w:rPr>
      </w:pPr>
      <w:r>
        <w:rPr>
          <w:rFonts w:hint="eastAsia"/>
        </w:rPr>
        <w:t>9-2 残阳谷 夜 外</w:t>
      </w:r>
    </w:p>
    <w:p w14:paraId="33DADEE6">
      <w:pPr>
        <w:pStyle w:val="style0"/>
        <w:rPr>
          <w:rFonts w:hint="eastAsia"/>
        </w:rPr>
      </w:pPr>
      <w:r>
        <w:rPr>
          <w:rFonts w:hint="eastAsia"/>
        </w:rPr>
        <w:t>人物：顾尘、丧彪、洛芊雪、苏宏茂、</w:t>
      </w:r>
    </w:p>
    <w:p w14:paraId="706DBC81">
      <w:pPr>
        <w:pStyle w:val="style0"/>
        <w:rPr>
          <w:rFonts w:hint="eastAsia"/>
        </w:rPr>
      </w:pPr>
      <w:r>
        <w:rPr>
          <w:rFonts w:hint="eastAsia"/>
        </w:rPr>
        <w:t>△顾尘行至一具黑鳞蛤蟆兽尸体旁，指尖刚触碰到，便察觉其肚皮微颤。他徒手划开兽腹，胃中竟蜷着一头通体雪白、带血污的猫形小兽。</w:t>
      </w:r>
    </w:p>
    <w:p w14:paraId="3A02B5D5">
      <w:pPr>
        <w:pStyle w:val="style0"/>
        <w:rPr>
          <w:rFonts w:hint="eastAsia"/>
        </w:rPr>
      </w:pPr>
      <w:r>
        <w:rPr>
          <w:rFonts w:hint="eastAsia"/>
        </w:rPr>
        <w:t>△顾尘掌心覆上碧绿色灵光，缓缓笼罩小猫。血污消散，皮毛光洁如雪，小兽软糯蹭着他掌心。</w:t>
      </w:r>
    </w:p>
    <w:p w14:paraId="74F4C119">
      <w:pPr>
        <w:pStyle w:val="style0"/>
        <w:rPr>
          <w:rFonts w:hint="eastAsia"/>
        </w:rPr>
      </w:pPr>
      <w:r>
        <w:rPr>
          <w:rFonts w:hint="eastAsia"/>
        </w:rPr>
        <w:t>顾尘（轻语）：相逢即是缘，我救你一命。你从今便是我伴生兽，便叫丧彪。</w:t>
      </w:r>
    </w:p>
    <w:p w14:paraId="48FE3E9A">
      <w:pPr>
        <w:pStyle w:val="style0"/>
        <w:rPr>
          <w:rFonts w:hint="eastAsia"/>
        </w:rPr>
      </w:pPr>
      <w:r>
        <w:rPr>
          <w:rFonts w:hint="eastAsia"/>
        </w:rPr>
        <w:t>△丧彪用爪子和顾尘相碰，两人之间分别出现金色的丝线，从彼此的掌心飘出，互相缠绕，随后消失。</w:t>
      </w:r>
    </w:p>
    <w:p w14:paraId="0F38A07E">
      <w:pPr>
        <w:pStyle w:val="style0"/>
        <w:rPr>
          <w:rFonts w:hint="eastAsia"/>
        </w:rPr>
      </w:pPr>
      <w:r>
        <w:rPr>
          <w:rFonts w:hint="eastAsia"/>
        </w:rPr>
        <w:t>顾尘（惊喜抱持，os）：体内竟藏远古白虎血脉，纯度绝世，这是捡到至宝了！</w:t>
      </w:r>
    </w:p>
    <w:p w14:paraId="6CEC7B27">
      <w:pPr>
        <w:pStyle w:val="style0"/>
        <w:rPr>
          <w:rFonts w:hint="eastAsia"/>
        </w:rPr>
      </w:pPr>
    </w:p>
    <w:p w14:paraId="4E500F5F">
      <w:pPr>
        <w:pStyle w:val="style0"/>
        <w:rPr>
          <w:rFonts w:hint="eastAsia"/>
        </w:rPr>
      </w:pPr>
    </w:p>
    <w:p w14:paraId="266D9731">
      <w:pPr>
        <w:pStyle w:val="style0"/>
        <w:rPr>
          <w:rFonts w:hint="eastAsia"/>
        </w:rPr>
      </w:pPr>
    </w:p>
    <w:p w14:paraId="5C304700">
      <w:pPr>
        <w:pStyle w:val="style0"/>
        <w:rPr>
          <w:rFonts w:hint="eastAsia"/>
        </w:rPr>
      </w:pPr>
      <w:r>
        <w:rPr>
          <w:rFonts w:hint="eastAsia"/>
        </w:rPr>
        <w:t>第10集</w:t>
      </w:r>
    </w:p>
    <w:p w14:paraId="28328620">
      <w:pPr>
        <w:pStyle w:val="style0"/>
        <w:rPr>
          <w:rFonts w:hint="eastAsia"/>
        </w:rPr>
      </w:pPr>
      <w:r>
        <w:rPr>
          <w:rFonts w:hint="eastAsia"/>
        </w:rPr>
        <w:t xml:space="preserve">10-1 </w:t>
      </w:r>
      <w:r>
        <w:rPr>
          <w:rFonts w:hint="eastAsia"/>
        </w:rPr>
        <w:t>残阳谷 夜 外</w:t>
      </w:r>
    </w:p>
    <w:p w14:paraId="6FFE5C3C">
      <w:pPr>
        <w:pStyle w:val="style0"/>
        <w:rPr>
          <w:rFonts w:hint="eastAsia"/>
        </w:rPr>
      </w:pPr>
      <w:r>
        <w:rPr>
          <w:rFonts w:hint="eastAsia"/>
        </w:rPr>
        <w:t>人物：顾尘、丧彪、洛芊雪、苏宏茂、</w:t>
      </w:r>
    </w:p>
    <w:p w14:paraId="4206FB4F">
      <w:pPr>
        <w:pStyle w:val="style0"/>
        <w:rPr>
          <w:rFonts w:hint="eastAsia"/>
        </w:rPr>
      </w:pPr>
      <w:r>
        <w:rPr>
          <w:rFonts w:hint="eastAsia"/>
        </w:rPr>
        <w:t>△顾尘正与小猫亲昵，身后脚步声响起，洛芊雪缓步走来。</w:t>
      </w:r>
    </w:p>
    <w:p w14:paraId="20ED0209">
      <w:pPr>
        <w:pStyle w:val="style0"/>
        <w:rPr>
          <w:rFonts w:hint="eastAsia"/>
        </w:rPr>
      </w:pPr>
      <w:r>
        <w:rPr>
          <w:rFonts w:hint="eastAsia"/>
        </w:rPr>
        <w:t>洛芊雪（惊叹）：好软萌的小猫，太招人疼了！师弟，这是你捡的？叫什么名字？</w:t>
      </w:r>
    </w:p>
    <w:p w14:paraId="137F1CE1">
      <w:pPr>
        <w:pStyle w:val="style0"/>
        <w:rPr>
          <w:rFonts w:hint="eastAsia"/>
        </w:rPr>
      </w:pPr>
      <w:r>
        <w:rPr>
          <w:rFonts w:hint="eastAsia"/>
        </w:rPr>
        <w:t>顾尘（失笑）：丧彪。</w:t>
      </w:r>
    </w:p>
    <w:p w14:paraId="33525DB5">
      <w:pPr>
        <w:pStyle w:val="style0"/>
        <w:rPr>
          <w:rFonts w:hint="eastAsia"/>
        </w:rPr>
      </w:pPr>
      <w:r>
        <w:rPr>
          <w:rFonts w:hint="eastAsia"/>
        </w:rPr>
        <w:t>洛芊雪（嗔怪推了推他胸膛，撒娇）：这么可爱的猫儿，叫丧彪太凶了！以后叫雪团子，又甜又贴合它！</w:t>
      </w:r>
    </w:p>
    <w:p w14:paraId="1CB66CC6">
      <w:pPr>
        <w:pStyle w:val="style0"/>
        <w:rPr>
          <w:rFonts w:hint="eastAsia"/>
        </w:rPr>
      </w:pPr>
      <w:r>
        <w:rPr>
          <w:rFonts w:hint="eastAsia"/>
        </w:rPr>
        <w:t>△两人正说话，一道灰影疾步踏入。身着灰布长袍、面色沉冷的七长老苏宏茂，现身于谷中。</w:t>
      </w:r>
    </w:p>
    <w:p w14:paraId="58F198C6">
      <w:pPr>
        <w:pStyle w:val="style0"/>
        <w:rPr>
          <w:rFonts w:hint="eastAsia"/>
        </w:rPr>
      </w:pPr>
      <w:r>
        <w:rPr>
          <w:rFonts w:hint="eastAsia"/>
        </w:rPr>
        <w:t>苏宏茂（嘲讽）：顾尘，你个藏头露尾的畜生，竟敢伤我苏家族人，依我看，你那点机缘不过是走了狗屎运，如今连家主都敌不过，还敢找我苏家报仇？</w:t>
      </w:r>
    </w:p>
    <w:p w14:paraId="5B6BDA57">
      <w:pPr>
        <w:pStyle w:val="style0"/>
        <w:rPr>
          <w:rFonts w:hint="eastAsia"/>
        </w:rPr>
      </w:pPr>
      <w:r>
        <w:rPr>
          <w:rFonts w:hint="eastAsia"/>
        </w:rPr>
        <w:t>洛芊雪（小声的在顾尘耳边诉说）：糟了，此人修为深不可测，连我都看不透。师弟你先撤，我给你打掩护。</w:t>
      </w:r>
    </w:p>
    <w:p w14:paraId="16D2E99A">
      <w:pPr>
        <w:pStyle w:val="style0"/>
        <w:rPr>
          <w:rFonts w:hint="eastAsia"/>
        </w:rPr>
      </w:pPr>
      <w:r>
        <w:rPr>
          <w:rFonts w:hint="eastAsia"/>
        </w:rPr>
        <w:t>△苏宏茂步步紧逼两人。</w:t>
      </w:r>
    </w:p>
    <w:p w14:paraId="1D40571A">
      <w:pPr>
        <w:pStyle w:val="style0"/>
        <w:rPr>
          <w:rFonts w:hint="eastAsia"/>
        </w:rPr>
      </w:pPr>
      <w:r>
        <w:rPr>
          <w:rFonts w:hint="eastAsia"/>
        </w:rPr>
        <w:t>苏宏茂（厉声喝斥）：你即刻将机缘交出，再自废眼耳口鼻，给我苏家世代为奴。今日我便饶你一条狗命！否则，定让你魂飞魄散！</w:t>
      </w:r>
    </w:p>
    <w:p w14:paraId="4290505E">
      <w:pPr>
        <w:pStyle w:val="style0"/>
        <w:rPr>
          <w:rFonts w:hint="eastAsia"/>
        </w:rPr>
      </w:pPr>
      <w:r>
        <w:rPr>
          <w:rFonts w:hint="eastAsia"/>
        </w:rPr>
        <w:t>△苏宏茂周身幽蓝色灵气轰然爆发，汇聚成奔腾的河流，带着极强的束缚力，朝着顾尘席卷而去，将顾尘周身困住，强行将他掳走。</w:t>
      </w:r>
    </w:p>
    <w:p w14:paraId="728D3CF0">
      <w:pPr>
        <w:pStyle w:val="style0"/>
        <w:rPr>
          <w:rFonts w:hint="eastAsia"/>
        </w:rPr>
      </w:pPr>
      <w:r>
        <w:rPr>
          <w:rFonts w:hint="eastAsia"/>
        </w:rPr>
        <w:t>△洛芊雪瞬间爆发赤色烈焰灵力，周身燃起巨大火墙，一把将顾尘拽回怀中护在身后。</w:t>
      </w:r>
    </w:p>
    <w:p w14:paraId="036167B3">
      <w:pPr>
        <w:pStyle w:val="style0"/>
        <w:rPr>
          <w:rFonts w:hint="eastAsia"/>
        </w:rPr>
      </w:pPr>
      <w:r>
        <w:rPr>
          <w:rFonts w:hint="eastAsia"/>
        </w:rPr>
        <w:t>洛芊雪（怒喝）：老东西，你敢在青云宗强抢人？你是活腻了？</w:t>
      </w:r>
    </w:p>
    <w:p w14:paraId="27C2E043">
      <w:pPr>
        <w:pStyle w:val="style0"/>
        <w:rPr>
          <w:rFonts w:hint="eastAsia"/>
        </w:rPr>
      </w:pPr>
      <w:r>
        <w:rPr>
          <w:rFonts w:hint="eastAsia"/>
        </w:rPr>
        <w:t>△苏宏茂缓步上前，单手一挥，身后水灵气翻涌，瞬间扑灭洛芊雪的火焰。</w:t>
      </w:r>
    </w:p>
    <w:p w14:paraId="5CD7004C">
      <w:pPr>
        <w:pStyle w:val="style0"/>
        <w:rPr>
          <w:rFonts w:hint="eastAsia"/>
        </w:rPr>
      </w:pPr>
      <w:r>
        <w:rPr>
          <w:rFonts w:hint="eastAsia"/>
        </w:rPr>
        <w:t>苏宏茂（冷厉）：看在你师尊面子上，我不与你计较。这是苏家私事，你敢拦，连你一起收拾！</w:t>
      </w:r>
    </w:p>
    <w:p w14:paraId="1A93AD65">
      <w:pPr>
        <w:pStyle w:val="style0"/>
        <w:rPr>
          <w:rFonts w:hint="eastAsia"/>
        </w:rPr>
      </w:pPr>
      <w:r>
        <w:rPr>
          <w:rFonts w:hint="eastAsia"/>
        </w:rPr>
        <w:t>△洛芊雪捏碎传讯令牌，长剑出鞘直指苏宏茂，身后巨大火凤凰虚影冲天而起，与水灵气对撞。</w:t>
      </w:r>
    </w:p>
    <w:p w14:paraId="340FF421">
      <w:pPr>
        <w:pStyle w:val="style0"/>
        <w:rPr>
          <w:rFonts w:hint="eastAsia"/>
        </w:rPr>
      </w:pPr>
      <w:r>
        <w:rPr>
          <w:rFonts w:hint="eastAsia"/>
        </w:rPr>
        <w:t>洛芊雪（咬牙）：有我在，谁也带不走他！我师尊即刻就到！</w:t>
      </w:r>
    </w:p>
    <w:p w14:paraId="683472A1">
      <w:pPr>
        <w:pStyle w:val="style0"/>
        <w:rPr>
          <w:rFonts w:hint="eastAsia"/>
        </w:rPr>
      </w:pPr>
      <w:r>
        <w:rPr>
          <w:rFonts w:hint="eastAsia"/>
        </w:rPr>
        <w:t>苏宏茂（暴怒）：敬酒不吃吃罚酒！</w:t>
      </w:r>
    </w:p>
    <w:p w14:paraId="5640463C">
      <w:pPr>
        <w:pStyle w:val="style0"/>
        <w:rPr>
          <w:rFonts w:hint="eastAsia"/>
        </w:rPr>
      </w:pPr>
      <w:r>
        <w:rPr>
          <w:rFonts w:hint="eastAsia"/>
        </w:rPr>
        <w:t>△反派身后水流凝聚成巨型水属性鳄鱼虚影，疯狂撕咬火凤凰！</w:t>
      </w:r>
    </w:p>
    <w:p w14:paraId="40024CD4">
      <w:pPr>
        <w:pStyle w:val="style0"/>
        <w:rPr>
          <w:rFonts w:hint="eastAsia"/>
        </w:rPr>
      </w:pPr>
      <w:r>
        <w:rPr>
          <w:rFonts w:hint="eastAsia"/>
        </w:rPr>
        <w:t>洛芊雪全力输送火焰，却被水鳄死死压制，猛地喷出一口鲜血，踉跄倒地。</w:t>
      </w:r>
    </w:p>
    <w:p w14:paraId="3DE1583C">
      <w:pPr>
        <w:pStyle w:val="style0"/>
        <w:rPr>
          <w:rFonts w:hint="eastAsia"/>
        </w:rPr>
      </w:pPr>
      <w:r>
        <w:rPr>
          <w:rFonts w:hint="eastAsia"/>
        </w:rPr>
        <w:t>顾尘（上前扶住她）：师姐！</w:t>
      </w:r>
    </w:p>
    <w:p w14:paraId="61DCEBD6">
      <w:pPr>
        <w:pStyle w:val="style0"/>
        <w:rPr>
          <w:rFonts w:hint="eastAsia"/>
        </w:rPr>
      </w:pPr>
      <w:r>
        <w:rPr>
          <w:rFonts w:hint="eastAsia"/>
        </w:rPr>
        <w:t>顾尘（os）师姐快撑不住了！我实力虽不及她，但只要暴露底牌，当场吞噬周遭凶兽尸体炼化增强，未必不能赢。此举虽会引来旁人觊觎，但事到如今，也只能孤注一掷了！</w:t>
      </w:r>
      <w:bookmarkStart w:id="0" w:name="_GoBack"/>
      <w:bookmarkEnd w:id="0"/>
    </w:p>
    <w:p w14:paraId="3712F0CF">
      <w:pPr>
        <w:pStyle w:val="style0"/>
        <w:rPr>
          <w:rFonts w:hint="eastAsia"/>
        </w:rPr>
      </w:pPr>
    </w:p>
    <w:p w14:paraId="3FFBCDCF">
      <w:pPr>
        <w:pStyle w:val="style0"/>
        <w:rPr>
          <w:rFonts w:hint="eastAsia"/>
        </w:rPr>
      </w:pPr>
    </w:p>
    <w:p w14:paraId="4D7F5511">
      <w:pPr>
        <w:pStyle w:val="style0"/>
        <w:rPr>
          <w:rFonts w:hint="eastAsia"/>
        </w:rPr>
      </w:pPr>
    </w:p>
    <w:p w14:paraId="1A4FE33C">
      <w:pPr>
        <w:pStyle w:val="style0"/>
        <w:rPr>
          <w:rFonts w:hint="eastAsia"/>
        </w:rPr>
      </w:pPr>
    </w:p>
    <w:p w14:paraId="581E81FC">
      <w:pPr>
        <w:pStyle w:val="style0"/>
        <w:rPr>
          <w:rFonts w:hint="eastAsia"/>
        </w:rPr>
      </w:pPr>
    </w:p>
    <w:sectPr>
      <w:pgSz w:w="11906" w:h="16838" w:orient="portrait"/>
      <w:pgMar w:top="1440" w:right="1800" w:bottom="1440" w:left="1800" w:header="851" w:footer="992" w:gutter="0"/>
      <w:cols w:space="0" w:num="1"/>
      <w:rtlGutter w:val="false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0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0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0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0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KW 55S"/>
    <w:panose1 w:val="020b0503020000020204"/>
    <w:charset w:val="86"/>
    <w:family w:val="auto"/>
    <w:pitch w:val="default"/>
    <w:sig w:usb0="00000000" w:usb1="00000000" w:usb2="00000016" w:usb3="00000000" w:csb0="0004001F" w:csb1="00000000"/>
  </w:font>
  <w:font w:name="汉仪旗黑KW 55S">
    <w:altName w:val="汉仪旗黑KW 55S"/>
    <w:panose1 w:val="00020600040000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attachedTemplate r:id="rId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Arial" w:cs="Times New Roman" w:eastAsia="微软雅黑" w:hAnsi="Arial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keepNext/>
      <w:keepLines/>
      <w:spacing w:before="260" w:beforeAutospacing="false" w:after="220" w:afterAutospacing="false" w:lineRule="auto" w:line="240"/>
      <w:outlineLvl w:val="0"/>
    </w:pPr>
    <w:rPr>
      <w:rFonts w:ascii="Arial" w:hAnsi="Arial"/>
      <w:b/>
      <w:kern w:val="44"/>
      <w:sz w:val="36"/>
    </w:rPr>
  </w:style>
  <w:style w:type="paragraph" w:styleId="style2">
    <w:name w:val="heading 2"/>
    <w:basedOn w:val="style0"/>
    <w:next w:val="style0"/>
    <w:qFormat/>
    <w:uiPriority w:val="0"/>
    <w:pPr>
      <w:keepNext/>
      <w:keepLines/>
      <w:spacing w:before="260" w:beforeAutospacing="false" w:after="200" w:afterAutospacing="false" w:lineRule="auto" w:line="240"/>
      <w:outlineLvl w:val="1"/>
    </w:pPr>
    <w:rPr>
      <w:rFonts w:ascii="Arial" w:hAnsi="Arial"/>
      <w:b/>
      <w:sz w:val="32"/>
    </w:rPr>
  </w:style>
  <w:style w:type="paragraph" w:styleId="style3">
    <w:name w:val="heading 3"/>
    <w:basedOn w:val="style0"/>
    <w:next w:val="style0"/>
    <w:qFormat/>
    <w:uiPriority w:val="0"/>
    <w:pPr>
      <w:keepNext/>
      <w:keepLines/>
      <w:spacing w:before="260" w:beforeAutospacing="false" w:after="180" w:afterAutospacing="false" w:lineRule="auto" w:line="240"/>
      <w:outlineLvl w:val="2"/>
    </w:pPr>
    <w:rPr>
      <w:rFonts w:ascii="Arial" w:hAnsi="Arial"/>
      <w:b/>
      <w:sz w:val="30"/>
    </w:rPr>
  </w:style>
  <w:style w:type="paragraph" w:styleId="style4">
    <w:name w:val="heading 4"/>
    <w:basedOn w:val="style0"/>
    <w:next w:val="style0"/>
    <w:qFormat/>
    <w:uiPriority w:val="0"/>
    <w:pPr>
      <w:keepNext/>
      <w:keepLines/>
      <w:spacing w:before="240" w:beforeAutospacing="false" w:after="160" w:afterAutospacing="false" w:lineRule="auto" w:line="240"/>
      <w:outlineLvl w:val="3"/>
    </w:pPr>
    <w:rPr>
      <w:rFonts w:ascii="Arial" w:hAnsi="Arial"/>
      <w:b/>
      <w:sz w:val="28"/>
    </w:rPr>
  </w:style>
  <w:style w:type="paragraph" w:styleId="style5">
    <w:name w:val="heading 5"/>
    <w:basedOn w:val="style0"/>
    <w:next w:val="style0"/>
    <w:qFormat/>
    <w:uiPriority w:val="0"/>
    <w:pPr>
      <w:keepNext/>
      <w:keepLines/>
      <w:spacing w:before="240" w:beforeAutospacing="false" w:after="160" w:afterAutospacing="false" w:lineRule="auto" w:line="240"/>
      <w:outlineLvl w:val="4"/>
    </w:pPr>
    <w:rPr>
      <w:rFonts w:ascii="Arial" w:hAnsi="Arial"/>
      <w:b/>
      <w:sz w:val="28"/>
    </w:rPr>
  </w:style>
  <w:style w:type="paragraph" w:styleId="style6">
    <w:name w:val="heading 6"/>
    <w:basedOn w:val="style0"/>
    <w:next w:val="style0"/>
    <w:qFormat/>
    <w:uiPriority w:val="0"/>
    <w:pPr>
      <w:keepNext/>
      <w:keepLines/>
      <w:spacing w:before="240" w:beforeAutospacing="false" w:after="120" w:afterAutospacing="false" w:lineRule="auto" w:line="240"/>
      <w:outlineLvl w:val="5"/>
    </w:pPr>
    <w:rPr>
      <w:rFonts w:ascii="Arial" w:hAnsi="Arial"/>
      <w:b/>
      <w:sz w:val="24"/>
    </w:rPr>
  </w:style>
  <w:style w:type="paragraph" w:styleId="style7">
    <w:name w:val="heading 7"/>
    <w:basedOn w:val="style0"/>
    <w:next w:val="style0"/>
    <w:qFormat/>
    <w:uiPriority w:val="0"/>
    <w:pPr>
      <w:keepNext/>
      <w:keepLines/>
      <w:spacing w:before="240" w:beforeAutospacing="false" w:after="120" w:afterAutospacing="false" w:lineRule="auto" w:line="240"/>
      <w:outlineLvl w:val="6"/>
    </w:pPr>
    <w:rPr>
      <w:rFonts w:ascii="Arial" w:hAnsi="Arial"/>
      <w:b/>
      <w:sz w:val="24"/>
    </w:rPr>
  </w:style>
  <w:style w:type="paragraph" w:styleId="style8">
    <w:name w:val="heading 8"/>
    <w:basedOn w:val="style0"/>
    <w:next w:val="style0"/>
    <w:qFormat/>
    <w:uiPriority w:val="0"/>
    <w:pPr>
      <w:keepNext/>
      <w:keepLines/>
      <w:spacing w:before="180" w:beforeAutospacing="false" w:after="64" w:afterAutospacing="false" w:lineRule="auto" w:line="240"/>
      <w:outlineLvl w:val="7"/>
    </w:pPr>
    <w:rPr>
      <w:rFonts w:ascii="Arial" w:hAnsi="Arial"/>
      <w:sz w:val="24"/>
    </w:rPr>
  </w:style>
  <w:style w:type="paragraph" w:styleId="style9">
    <w:name w:val="heading 9"/>
    <w:basedOn w:val="style0"/>
    <w:next w:val="style0"/>
    <w:qFormat/>
    <w:uiPriority w:val="0"/>
    <w:pPr>
      <w:keepNext/>
      <w:keepLines/>
      <w:spacing w:before="180" w:beforeAutospacing="false" w:after="64" w:afterAutospacing="false" w:lineRule="auto" w:line="240"/>
      <w:outlineLvl w:val="8"/>
    </w:pPr>
    <w:rPr>
      <w:rFonts w:ascii="Arial" w:hAnsi="Arial"/>
    </w:rPr>
  </w:style>
  <w:style w:type="character" w:default="1" w:styleId="style65">
    <w:name w:val="Default Paragraph Font"/>
    <w:next w:val="style65"/>
    <w:qFormat/>
    <w:uiPriority w:val="0"/>
    <w:rPr>
      <w:rFonts w:ascii="Calibri" w:eastAsia="微软雅黑" w:hAnsi="Calibri"/>
    </w:rPr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settings.xml.rels><?xml version="1.0" encoding="UTF-8"?>
<Relationships xmlns="http://schemas.openxmlformats.org/package/2006/relationships"><Relationship Id="rId1" Type="http://schemas.openxmlformats.org/officeDocument/2006/relationships/attachedTemplate" TargetMode="External" Target="/data/weboffice/C:/data/weboffice/C:/data/weboffice/C:/data/weboffice/C:/data/weboffice/C:/data/weboffice/C:/Users/June/Library/Containers/com.kingsoft.wpsoffice.mac/Data/C:/data/weboffice/C:/home/ranpeng/C:/Users/53YFKM2/AppData/Roaming/Kingsoft/wps/addons/pool/win-i386/knewfileres_1.0.0.3/wps/0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9021</Words>
  <Pages>10</Pages>
  <Characters>9066</Characters>
  <Application>WPS Office</Application>
  <DocSecurity>0</DocSecurity>
  <Paragraphs>248</Paragraphs>
  <ScaleCrop>false</ScaleCrop>
  <LinksUpToDate>false</LinksUpToDate>
  <CharactersWithSpaces>9136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2018-06-01T17:24:00Z</dcterms:created>
  <dc:creator>WPS Office</dc:creator>
  <lastModifiedBy>PKH120</lastModifiedBy>
  <dcterms:modified xsi:type="dcterms:W3CDTF">2026-04-09T13:53:09Z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2052-12.9.0.25863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D480C9730434B1F3459DD769A246D642_43</vt:lpwstr>
  </property>
</Properties>
</file>