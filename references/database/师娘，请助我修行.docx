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3B711693">
      <w:pPr>
        <w:pStyle w:val="style0"/>
        <w:rPr>
          <w:rFonts w:hint="eastAsia"/>
        </w:rPr>
      </w:pPr>
    </w:p>
    <w:p w14:paraId="4BBC42FF">
      <w:pPr>
        <w:pStyle w:val="style0"/>
        <w:rPr>
          <w:rFonts w:hint="eastAsia"/>
        </w:rPr>
      </w:pPr>
      <w:r>
        <w:rPr>
          <w:rFonts w:hint="eastAsia"/>
        </w:rPr>
        <w:t>《师娘，请助我修行》</w:t>
      </w:r>
    </w:p>
    <w:bookmarkStart w:id="0" w:name="_GoBack"/>
    <w:bookmarkEnd w:id="0"/>
    <w:p w14:paraId="5EECB220">
      <w:pPr>
        <w:pStyle w:val="style0"/>
        <w:rPr>
          <w:rFonts w:hint="eastAsia"/>
        </w:rPr>
      </w:pPr>
      <w:r>
        <w:rPr>
          <w:rFonts w:hint="eastAsia"/>
          <w:lang w:eastAsia="zh-CN"/>
        </w:rPr>
        <w:t>原创</w:t>
      </w:r>
    </w:p>
    <w:p w14:paraId="BDA9D42B">
      <w:pPr>
        <w:pStyle w:val="style0"/>
        <w:rPr>
          <w:rFonts w:hint="eastAsia"/>
        </w:rPr>
      </w:pPr>
      <w:r>
        <w:rPr>
          <w:rFonts w:hint="eastAsia"/>
          <w:lang w:eastAsia="zh-CN"/>
        </w:rPr>
        <w:t>类别：男频，修仙，系统无敌流</w:t>
      </w:r>
    </w:p>
    <w:p w14:paraId="6588124B">
      <w:pPr>
        <w:pStyle w:val="style0"/>
        <w:rPr>
          <w:rFonts w:hint="eastAsia"/>
        </w:rPr>
      </w:pPr>
      <w:r>
        <w:rPr>
          <w:rFonts w:hint="eastAsia"/>
        </w:rPr>
        <w:t>一、核心基础信息</w:t>
      </w:r>
    </w:p>
    <w:p w14:paraId="7D2FCE99">
      <w:pPr>
        <w:pStyle w:val="style0"/>
        <w:rPr>
          <w:rFonts w:hint="eastAsia"/>
        </w:rPr>
      </w:pPr>
      <w:r>
        <w:rPr>
          <w:rFonts w:hint="eastAsia"/>
        </w:rPr>
        <w:t>类型：修仙玄幻、男频爽剧、逆袭复仇</w:t>
      </w:r>
    </w:p>
    <w:p w14:paraId="2B217C92">
      <w:pPr>
        <w:pStyle w:val="style0"/>
        <w:rPr>
          <w:rFonts w:hint="eastAsia"/>
        </w:rPr>
      </w:pPr>
      <w:r>
        <w:rPr>
          <w:rFonts w:hint="eastAsia"/>
        </w:rPr>
        <w:t>题材：穿越系统流、师徒禁忌、宗门权谋、逆袭打脸</w:t>
      </w:r>
    </w:p>
    <w:p w14:paraId="2574795C">
      <w:pPr>
        <w:pStyle w:val="style0"/>
        <w:rPr>
          <w:rFonts w:hint="eastAsia"/>
        </w:rPr>
      </w:pPr>
      <w:r>
        <w:rPr>
          <w:rFonts w:hint="eastAsia"/>
        </w:rPr>
        <w:t>原著亮点：穿越+曹贼系统设定新颖，反差感拉满；男主隐忍扮猪吃虎，逆袭节奏快；修仙打脸与情感线并行，冲突密集；反派坏得彻底，复仇爽感十足。</w:t>
      </w:r>
    </w:p>
    <w:p w14:paraId="71557300">
      <w:pPr>
        <w:pStyle w:val="style0"/>
        <w:rPr>
          <w:rFonts w:hint="eastAsia"/>
        </w:rPr>
      </w:pPr>
      <w:r>
        <w:rPr>
          <w:rFonts w:hint="eastAsia"/>
        </w:rPr>
        <w:t>改编方向：强化系统特效与修仙打斗画面，加快剧情节奏；放大男主与师娘、杨瑶的情感张力；精简冗余台词，突出打脸名场面；优化特效呈现，适配短剧视听需求。</w:t>
      </w:r>
    </w:p>
    <w:p w14:paraId="27279BAB">
      <w:pPr>
        <w:pStyle w:val="style0"/>
        <w:rPr>
          <w:rFonts w:hint="eastAsia"/>
        </w:rPr>
      </w:pPr>
      <w:r>
        <w:rPr>
          <w:rFonts w:hint="eastAsia"/>
        </w:rPr>
        <w:t>故事主线：现代青年姬太常穿越成修仙界宗门弟子，绑定曹贼系统，被迫替修炼魔功的师父杨伟乐与师娘林雪月完成孵蛋大计，深知事后会被灭口，遂利用系统攻略寡妇杨瑶，一步步提升修为、积攒实力，在宗门内站稳脚跟，最终联合师娘等人，反杀杨伟乐，逆袭成为修仙界强者。</w:t>
      </w:r>
    </w:p>
    <w:p w14:paraId="0AF0B540">
      <w:pPr>
        <w:pStyle w:val="style0"/>
        <w:rPr>
          <w:rFonts w:hint="eastAsia"/>
        </w:rPr>
      </w:pPr>
      <w:r>
        <w:rPr>
          <w:rFonts w:hint="eastAsia"/>
        </w:rPr>
        <w:t xml:space="preserve"> </w:t>
      </w:r>
    </w:p>
    <w:p w14:paraId="200DD3D2">
      <w:pPr>
        <w:pStyle w:val="style0"/>
        <w:rPr>
          <w:rFonts w:hint="eastAsia"/>
        </w:rPr>
      </w:pPr>
      <w:r>
        <w:rPr>
          <w:rFonts w:hint="eastAsia"/>
        </w:rPr>
        <w:t>二、剧本简纲</w:t>
      </w:r>
    </w:p>
    <w:p w14:paraId="354F205C">
      <w:pPr>
        <w:pStyle w:val="style0"/>
        <w:rPr>
          <w:rFonts w:hint="eastAsia"/>
        </w:rPr>
      </w:pPr>
      <w:r>
        <w:rPr>
          <w:rFonts w:hint="eastAsia"/>
        </w:rPr>
        <w:t xml:space="preserve"> </w:t>
      </w:r>
    </w:p>
    <w:p w14:paraId="43E7D776">
      <w:pPr>
        <w:pStyle w:val="style0"/>
        <w:rPr>
          <w:rFonts w:hint="eastAsia"/>
        </w:rPr>
      </w:pPr>
      <w:r>
        <w:rPr>
          <w:rFonts w:hint="eastAsia"/>
        </w:rPr>
        <w:t>现代青年意外穿越修仙界，成为青云宗杨伟乐的亲传弟子姬太常，杨伟乐修炼魔功丧失生育能力，为夺掌门之位，逼迫姬太常与自己的道侣林雪月孵蛋，事后欲灭口。姬太常绑定曹贼系统，需攻略寡妇获取其亡夫修为保命，他盯上宗门美人、寡妇杨瑶，精心设计英雄救美戏码，成功获取杨瑶好感，解锁系统修为奖励。</w:t>
      </w:r>
    </w:p>
    <w:p w14:paraId="14D780F9">
      <w:pPr>
        <w:pStyle w:val="style0"/>
        <w:rPr>
          <w:rFonts w:hint="eastAsia"/>
        </w:rPr>
      </w:pPr>
      <w:r>
        <w:rPr>
          <w:rFonts w:hint="eastAsia"/>
        </w:rPr>
        <w:t xml:space="preserve"> </w:t>
      </w:r>
    </w:p>
    <w:p w14:paraId="70BDF497">
      <w:pPr>
        <w:pStyle w:val="style0"/>
        <w:rPr>
          <w:rFonts w:hint="eastAsia"/>
        </w:rPr>
      </w:pPr>
      <w:r>
        <w:rPr>
          <w:rFonts w:hint="eastAsia"/>
        </w:rPr>
        <w:t>为躲避杨伟乐察觉，姬太常前往藏经阁获取隐匿功法，意外吸收烈焰宗主部分修为，突破至筑基期。随后借助杨瑶的势力，进入丹殿担任执事，打脸刁难自己的张婷等人，在宗门立足。他一边假意配合杨伟乐孵蛋，一边暗中提升实力，加深与杨瑶、林雪月的羁绊，逐步积攒对抗金丹期的杨伟乐的资本，步步为营展开复仇计划，从任人欺凌的小弟子，逆袭成宗门乃至修仙界的顶尖强者，完成绝地反杀。</w:t>
      </w:r>
    </w:p>
    <w:p w14:paraId="07B3160F">
      <w:pPr>
        <w:pStyle w:val="style0"/>
        <w:rPr>
          <w:rFonts w:hint="eastAsia"/>
        </w:rPr>
      </w:pPr>
      <w:r>
        <w:rPr>
          <w:rFonts w:hint="eastAsia"/>
        </w:rPr>
        <w:t xml:space="preserve"> </w:t>
      </w:r>
    </w:p>
    <w:p w14:paraId="6329F5A4">
      <w:pPr>
        <w:pStyle w:val="style0"/>
        <w:rPr>
          <w:rFonts w:hint="eastAsia"/>
        </w:rPr>
      </w:pPr>
      <w:r>
        <w:rPr>
          <w:rFonts w:hint="eastAsia"/>
        </w:rPr>
        <w:t>三、分集概括</w:t>
      </w:r>
    </w:p>
    <w:p w14:paraId="18BC3824">
      <w:pPr>
        <w:pStyle w:val="style0"/>
        <w:rPr>
          <w:rFonts w:hint="eastAsia"/>
        </w:rPr>
      </w:pPr>
      <w:r>
        <w:rPr>
          <w:rFonts w:hint="eastAsia"/>
        </w:rPr>
        <w:t xml:space="preserve"> </w:t>
      </w:r>
    </w:p>
    <w:p w14:paraId="47203D79">
      <w:pPr>
        <w:pStyle w:val="style0"/>
        <w:rPr>
          <w:rFonts w:hint="eastAsia"/>
        </w:rPr>
      </w:pPr>
      <w:r>
        <w:rPr>
          <w:rFonts w:hint="eastAsia"/>
        </w:rPr>
        <w:t>第一部分（1-5集）</w:t>
      </w:r>
    </w:p>
    <w:p w14:paraId="3EBBF92C">
      <w:pPr>
        <w:pStyle w:val="style0"/>
        <w:rPr>
          <w:rFonts w:hint="eastAsia"/>
        </w:rPr>
      </w:pPr>
      <w:r>
        <w:rPr>
          <w:rFonts w:hint="eastAsia"/>
        </w:rPr>
        <w:t xml:space="preserve"> </w:t>
      </w:r>
    </w:p>
    <w:p w14:paraId="79CD8B45">
      <w:pPr>
        <w:pStyle w:val="style0"/>
        <w:rPr>
          <w:rFonts w:hint="eastAsia"/>
        </w:rPr>
      </w:pPr>
      <w:r>
        <w:rPr>
          <w:rFonts w:hint="eastAsia"/>
        </w:rPr>
        <w:t>姬太常穿越修仙界，绑定曹贼系统，被迫替师父杨伟乐与师娘林雪月演戏孵蛋，深知会被灭口，决心反杀。他设计英雄救美攻略寡妇杨瑶，获取好感解锁系统奖励，躲避追杀躲入山洞，击退散修，展露实力，杨瑶赠予藏经阁令牌，两人关系升温。</w:t>
      </w:r>
    </w:p>
    <w:p w14:paraId="3DA73CA9">
      <w:pPr>
        <w:pStyle w:val="style0"/>
        <w:rPr>
          <w:rFonts w:hint="eastAsia"/>
        </w:rPr>
      </w:pPr>
      <w:r>
        <w:rPr>
          <w:rFonts w:hint="eastAsia"/>
        </w:rPr>
        <w:t xml:space="preserve"> </w:t>
      </w:r>
    </w:p>
    <w:p w14:paraId="39299F45">
      <w:pPr>
        <w:pStyle w:val="style0"/>
        <w:rPr>
          <w:rFonts w:hint="eastAsia"/>
        </w:rPr>
      </w:pPr>
      <w:r>
        <w:rPr>
          <w:rFonts w:hint="eastAsia"/>
        </w:rPr>
        <w:t>第二部分（6-10集）</w:t>
      </w:r>
    </w:p>
    <w:p w14:paraId="6A4F1A56">
      <w:pPr>
        <w:pStyle w:val="style0"/>
        <w:rPr>
          <w:rFonts w:hint="eastAsia"/>
        </w:rPr>
      </w:pPr>
      <w:r>
        <w:rPr>
          <w:rFonts w:hint="eastAsia"/>
        </w:rPr>
        <w:t xml:space="preserve"> </w:t>
      </w:r>
    </w:p>
    <w:p w14:paraId="657E5CE7">
      <w:pPr>
        <w:pStyle w:val="style0"/>
        <w:rPr>
          <w:rFonts w:hint="eastAsia"/>
        </w:rPr>
      </w:pPr>
      <w:r>
        <w:rPr>
          <w:rFonts w:hint="eastAsia"/>
        </w:rPr>
        <w:t>姬太常前往藏经阁选隐匿功法，吸收烈焰宗主修为突破筑基六重，被长老惊为妖孽。他前往丹殿赴任，遭众弟子与张婷刁难，当场展露筑基实力打脸众人，收服丹殿势力，杨瑶正式任命其为执事。后杨伟乐催促孵蛋，赐下补药与香，姬太常陷入危机，决心扭转局面。</w:t>
      </w:r>
    </w:p>
    <w:p w14:paraId="5F769EBD">
      <w:pPr>
        <w:pStyle w:val="style0"/>
        <w:rPr>
          <w:rFonts w:hint="eastAsia"/>
        </w:rPr>
      </w:pPr>
      <w:r>
        <w:rPr>
          <w:rFonts w:hint="eastAsia"/>
        </w:rPr>
        <w:t xml:space="preserve"> </w:t>
      </w:r>
    </w:p>
    <w:p w14:paraId="7BE30F17">
      <w:pPr>
        <w:pStyle w:val="style0"/>
        <w:rPr>
          <w:rFonts w:hint="eastAsia"/>
        </w:rPr>
      </w:pPr>
      <w:r>
        <w:rPr>
          <w:rFonts w:hint="eastAsia"/>
        </w:rPr>
        <w:t>四、主要人物小传</w:t>
      </w:r>
    </w:p>
    <w:p w14:paraId="64FA264E">
      <w:pPr>
        <w:pStyle w:val="style0"/>
        <w:rPr>
          <w:rFonts w:hint="eastAsia"/>
        </w:rPr>
      </w:pPr>
      <w:r>
        <w:rPr>
          <w:rFonts w:hint="eastAsia"/>
        </w:rPr>
        <w:t xml:space="preserve"> </w:t>
      </w:r>
    </w:p>
    <w:p w14:paraId="0D4C6CDA">
      <w:pPr>
        <w:pStyle w:val="style0"/>
        <w:rPr>
          <w:rFonts w:hint="eastAsia"/>
        </w:rPr>
      </w:pPr>
      <w:r>
        <w:rPr>
          <w:rFonts w:hint="eastAsia"/>
        </w:rPr>
        <w:t>1. 姬太常</w:t>
      </w:r>
    </w:p>
    <w:p w14:paraId="540BAB06">
      <w:pPr>
        <w:pStyle w:val="style0"/>
        <w:rPr>
          <w:rFonts w:hint="eastAsia"/>
        </w:rPr>
      </w:pPr>
      <w:r>
        <w:rPr>
          <w:rFonts w:hint="eastAsia"/>
        </w:rPr>
        <w:t>男主，穿越者，原本是普通青年，穿越后成为青云宗练气七重弟子，性格隐忍腹黑，心思缜密，擅长扮猪吃虎。意外绑定曹贼系统，为活命踏上逆袭之路，表面对师父杨伟乐毕恭毕敬，实则一心复仇，对师娘林雪月心存怜悯，对杨瑶刻意攻略却渐生真情，凭借系统一步步提升修为，从弱小弟子逆袭成修仙强者，手段果决，有仇必报，是典型的男频爽文男主。</w:t>
      </w:r>
    </w:p>
    <w:p w14:paraId="67DD8CF6">
      <w:pPr>
        <w:pStyle w:val="style0"/>
        <w:rPr>
          <w:rFonts w:hint="eastAsia"/>
        </w:rPr>
      </w:pPr>
      <w:r>
        <w:rPr>
          <w:rFonts w:hint="eastAsia"/>
        </w:rPr>
        <w:t>2. 杨伟乐</w:t>
      </w:r>
    </w:p>
    <w:p w14:paraId="127F04AC">
      <w:pPr>
        <w:pStyle w:val="style0"/>
        <w:rPr>
          <w:rFonts w:hint="eastAsia"/>
        </w:rPr>
      </w:pPr>
      <w:r>
        <w:rPr>
          <w:rFonts w:hint="eastAsia"/>
        </w:rPr>
        <w:t>反派，青云宗掌门候选人，姬太常的师父，金丹六重魔修。为人阴狠毒辣，自私残暴，为修炼魔功付出丧失生育能力的代价，为夺掌门之位逼迫弟子替自己完成孵蛋大计，事后欲斩草除根，掌控欲极强，视弟子与道侣为工具，是姬太常复仇的核心目标，最终自食恶果。</w:t>
      </w:r>
    </w:p>
    <w:p w14:paraId="5823352C">
      <w:pPr>
        <w:pStyle w:val="style0"/>
        <w:rPr>
          <w:rFonts w:hint="eastAsia"/>
        </w:rPr>
      </w:pPr>
      <w:r>
        <w:rPr>
          <w:rFonts w:hint="eastAsia"/>
        </w:rPr>
        <w:t>3. 林雪月</w:t>
      </w:r>
    </w:p>
    <w:p w14:paraId="767D7FAC">
      <w:pPr>
        <w:pStyle w:val="style0"/>
        <w:rPr>
          <w:rFonts w:hint="eastAsia"/>
        </w:rPr>
      </w:pPr>
      <w:r>
        <w:rPr>
          <w:rFonts w:hint="eastAsia"/>
        </w:rPr>
        <w:t>姬太常的师娘，杨伟乐的道侣，金丹一重修为。容貌丰腴美艳，性格温柔却懦弱，被迫听从杨伟乐的安排，内心充满屈辱与恐惧，深知杨伟乐的狠毒，对姬太常的遭遇心生同情，后被姬太常说服，决心与其联手反抗，是姬太常复仇路上的重要盟友。</w:t>
      </w:r>
    </w:p>
    <w:p w14:paraId="07D27381">
      <w:pPr>
        <w:pStyle w:val="style0"/>
        <w:rPr>
          <w:rFonts w:hint="eastAsia"/>
        </w:rPr>
      </w:pPr>
      <w:r>
        <w:rPr>
          <w:rFonts w:hint="eastAsia"/>
        </w:rPr>
        <w:t>4. 杨瑶</w:t>
      </w:r>
    </w:p>
    <w:p w14:paraId="5D1CE3D4">
      <w:pPr>
        <w:pStyle w:val="style0"/>
        <w:rPr>
          <w:rFonts w:hint="eastAsia"/>
        </w:rPr>
      </w:pPr>
      <w:r>
        <w:rPr>
          <w:rFonts w:hint="eastAsia"/>
        </w:rPr>
        <w:t>女主之一，青云宗丹殿长老，宗门三大美人之一，烈焰宗主遗孀，寡妇身份。容貌绝美，性格温柔善良，重情重义，被姬太常英雄救美后倾心，认定其品性纯良，多次出手相助，为其提供功法、职位，对姬太常主动示好，好感度不断提升，是姬太常前期提升实力的关键人物。</w:t>
      </w:r>
    </w:p>
    <w:p w14:paraId="760115E4">
      <w:pPr>
        <w:pStyle w:val="style0"/>
        <w:rPr>
          <w:rFonts w:hint="eastAsia"/>
        </w:rPr>
      </w:pPr>
      <w:r>
        <w:rPr>
          <w:rFonts w:hint="eastAsia"/>
        </w:rPr>
        <w:t>5. 张婷</w:t>
      </w:r>
    </w:p>
    <w:p w14:paraId="50B68FED">
      <w:pPr>
        <w:pStyle w:val="style0"/>
        <w:rPr>
          <w:rFonts w:hint="eastAsia"/>
        </w:rPr>
      </w:pPr>
      <w:r>
        <w:rPr>
          <w:rFonts w:hint="eastAsia"/>
        </w:rPr>
        <w:t>丹殿副宗主张三之女，筑基期修为，性格嚣张跋扈，娇纵任性，嫉妒心极强。看不起出身低微的姬太常，觊觎丹殿执事的肥差，带头刁难姬太常，被姬太常狠狠打脸后怀恨在心，是宗门内前期给姬太常制造麻烦的主要角色，仗着父亲的势力横行霸道，外强中干。</w:t>
      </w:r>
    </w:p>
    <w:p w14:paraId="4BAD69A6">
      <w:pPr>
        <w:pStyle w:val="style0"/>
        <w:rPr>
          <w:rFonts w:hint="eastAsia"/>
        </w:rPr>
      </w:pPr>
    </w:p>
    <w:p w14:paraId="04FA0CF1">
      <w:pPr>
        <w:pStyle w:val="style0"/>
        <w:rPr>
          <w:rFonts w:hint="eastAsia"/>
        </w:rPr>
      </w:pPr>
    </w:p>
    <w:p w14:paraId="78866FBF">
      <w:pPr>
        <w:pStyle w:val="style0"/>
        <w:rPr>
          <w:rFonts w:hint="eastAsia"/>
        </w:rPr>
      </w:pPr>
      <w:r>
        <w:rPr>
          <w:rFonts w:hint="eastAsia"/>
        </w:rPr>
        <w:t>第1集</w:t>
      </w:r>
    </w:p>
    <w:p w14:paraId="66A0E2E2">
      <w:pPr>
        <w:pStyle w:val="style0"/>
        <w:rPr>
          <w:rFonts w:hint="eastAsia"/>
        </w:rPr>
      </w:pPr>
      <w:r>
        <w:rPr>
          <w:rFonts w:hint="eastAsia"/>
        </w:rPr>
        <w:t>1-1 日屋 夜 内</w:t>
      </w:r>
    </w:p>
    <w:p w14:paraId="1FCF7017">
      <w:pPr>
        <w:pStyle w:val="style0"/>
        <w:rPr>
          <w:rFonts w:hint="eastAsia"/>
        </w:rPr>
      </w:pPr>
      <w:r>
        <w:rPr>
          <w:rFonts w:hint="eastAsia"/>
        </w:rPr>
        <w:t>人物： 林雪月、杨伟乐、姬太常</w:t>
      </w:r>
    </w:p>
    <w:p w14:paraId="07FDCA2C">
      <w:pPr>
        <w:pStyle w:val="style0"/>
        <w:rPr>
          <w:rFonts w:hint="eastAsia"/>
        </w:rPr>
      </w:pPr>
      <w:r>
        <w:rPr>
          <w:rFonts w:hint="eastAsia"/>
        </w:rPr>
        <w:t>△ 屋内烛火摇曳。身材丰腴美艳的林雪月身穿肚兜和吊带裙，缩在床角。</w:t>
      </w:r>
    </w:p>
    <w:p w14:paraId="2F70BDB5">
      <w:pPr>
        <w:pStyle w:val="style0"/>
        <w:rPr>
          <w:rFonts w:hint="eastAsia"/>
        </w:rPr>
      </w:pPr>
      <w:r>
        <w:rPr>
          <w:rFonts w:hint="eastAsia"/>
        </w:rPr>
        <w:t>林雪月（美人嗔怒）：畜生！我可是你师娘……再过来，我做鬼也不放过你</w:t>
      </w:r>
    </w:p>
    <w:p w14:paraId="6327D2EF">
      <w:pPr>
        <w:pStyle w:val="style0"/>
        <w:rPr>
          <w:rFonts w:hint="eastAsia"/>
        </w:rPr>
      </w:pPr>
      <w:r>
        <w:rPr>
          <w:rFonts w:hint="eastAsia"/>
        </w:rPr>
        <w:t>△ 杨伟乐负手立于门边，冷冷看着姬太常脱去外套，只穿里衣，猛地朝床上扑去，却不小心一头撞在床柱上。他捂着额头，再睁眼时，一脸震惊。</w:t>
      </w:r>
    </w:p>
    <w:p w14:paraId="51EDC17C">
      <w:pPr>
        <w:pStyle w:val="style0"/>
        <w:rPr>
          <w:rFonts w:hint="eastAsia"/>
        </w:rPr>
      </w:pPr>
      <w:r>
        <w:rPr>
          <w:rFonts w:hint="eastAsia"/>
        </w:rPr>
        <w:t>系统（VO）：检测到此界为修仙界。曹贼系统绑定成功——宿主每获得一位寡妇的好感度，可继承其亡夫10%的修为或能力</w:t>
      </w:r>
    </w:p>
    <w:p w14:paraId="71DA5ECD">
      <w:pPr>
        <w:pStyle w:val="style0"/>
        <w:rPr>
          <w:rFonts w:hint="eastAsia"/>
        </w:rPr>
      </w:pPr>
      <w:r>
        <w:rPr>
          <w:rFonts w:hint="eastAsia"/>
        </w:rPr>
        <w:t>姬太常（环顾四周，OS）：穿越了？还穿成青云宗老掌门之子杨伟乐的徒弟？</w:t>
      </w:r>
    </w:p>
    <w:p w14:paraId="3AAB9A25">
      <w:pPr>
        <w:pStyle w:val="style0"/>
        <w:rPr>
          <w:rFonts w:hint="eastAsia"/>
        </w:rPr>
      </w:pPr>
      <w:r>
        <w:rPr>
          <w:rFonts w:hint="eastAsia"/>
        </w:rPr>
        <w:t>△ 杨伟乐端坐殿中，浑身缠绕黑气，如蛇般游走，魔功翻涌。</w:t>
      </w:r>
    </w:p>
    <w:p w14:paraId="47924099">
      <w:pPr>
        <w:pStyle w:val="style0"/>
        <w:rPr>
          <w:rFonts w:hint="eastAsia"/>
        </w:rPr>
      </w:pPr>
      <w:r>
        <w:rPr>
          <w:rFonts w:hint="eastAsia"/>
        </w:rPr>
        <w:t>姬太常（OS）：老掌门有令，杨伟乐诞下后代方能继位。可他修炼魔功功力大涨，代价却是……不再是真正的男人。为保掌门之位，他竟要我与他道侣共处，干件大事！</w:t>
      </w:r>
    </w:p>
    <w:p w14:paraId="2DCA475E">
      <w:pPr>
        <w:pStyle w:val="style0"/>
        <w:rPr>
          <w:rFonts w:hint="eastAsia"/>
        </w:rPr>
      </w:pPr>
      <w:r>
        <w:rPr>
          <w:rFonts w:hint="eastAsia"/>
        </w:rPr>
        <w:t>△ 杨伟乐见姬太常原地发愣，大步上前，一掌扇去。</w:t>
      </w:r>
    </w:p>
    <w:p w14:paraId="66373886">
      <w:pPr>
        <w:pStyle w:val="style0"/>
        <w:rPr>
          <w:rFonts w:hint="eastAsia"/>
        </w:rPr>
      </w:pPr>
      <w:r>
        <w:rPr>
          <w:rFonts w:hint="eastAsia"/>
        </w:rPr>
        <w:t>杨伟乐（低吼）：愣什么？再不动手，老子剥你的皮，抽你的筋，换一个能动的来！</w:t>
      </w:r>
    </w:p>
    <w:p w14:paraId="6BB767C7">
      <w:pPr>
        <w:pStyle w:val="style0"/>
        <w:rPr>
          <w:rFonts w:hint="eastAsia"/>
        </w:rPr>
      </w:pPr>
      <w:r>
        <w:rPr>
          <w:rFonts w:hint="eastAsia"/>
        </w:rPr>
        <w:t>姬太常（OS）：与师娘共处大事，这事无论成与不成，杨伟乐事后定会灭口。只有反杀他，才能活命。可我练气七重，他金丹六重……唯有靠这系统借力，方有一线生机。</w:t>
      </w:r>
    </w:p>
    <w:p w14:paraId="23B079B0">
      <w:pPr>
        <w:pStyle w:val="style0"/>
        <w:rPr>
          <w:rFonts w:hint="eastAsia"/>
        </w:rPr>
      </w:pPr>
      <w:r>
        <w:rPr>
          <w:rFonts w:hint="eastAsia"/>
        </w:rPr>
        <w:t>△ 姬太常原地做了几个扩胸、扭腰的体操动作</w:t>
      </w:r>
    </w:p>
    <w:p w14:paraId="33736B9E">
      <w:pPr>
        <w:pStyle w:val="style0"/>
        <w:rPr>
          <w:rFonts w:hint="eastAsia"/>
        </w:rPr>
      </w:pPr>
      <w:r>
        <w:rPr>
          <w:rFonts w:hint="eastAsia"/>
        </w:rPr>
        <w:t>姬太常（赔笑）：师父息怒。徒儿方才是在健身——等会儿共事，才好让师娘……中个大奖。</w:t>
      </w:r>
    </w:p>
    <w:p w14:paraId="2208539B">
      <w:pPr>
        <w:pStyle w:val="style0"/>
        <w:rPr>
          <w:rFonts w:hint="eastAsia"/>
        </w:rPr>
      </w:pPr>
      <w:r>
        <w:rPr>
          <w:rFonts w:hint="eastAsia"/>
        </w:rPr>
        <w:t>杨伟乐（阴毒）：行。今日你若能让师娘下不来床，为师赏你丹药。若是不行——灰飞烟灭，就是你的下场。</w:t>
      </w:r>
    </w:p>
    <w:p w14:paraId="583CDFE4">
      <w:pPr>
        <w:pStyle w:val="style0"/>
        <w:rPr>
          <w:rFonts w:hint="eastAsia"/>
        </w:rPr>
      </w:pPr>
      <w:r>
        <w:rPr>
          <w:rFonts w:hint="eastAsia"/>
        </w:rPr>
        <w:t>△ 杨伟乐瞥向窗外枝头一只小鸟，抬手虚握。一股黑色旋涡般的吸力将小鸟凌空摄来，攥入掌心。小鸟的白色灵魂被生生抽出，在他指间挣扎。他五指猛然合拢——灵魂碎成光点飘散。再一点指，鸟尸化为飞灰。</w:t>
      </w:r>
    </w:p>
    <w:p w14:paraId="7E16610E">
      <w:pPr>
        <w:pStyle w:val="style0"/>
        <w:rPr>
          <w:rFonts w:hint="eastAsia"/>
        </w:rPr>
      </w:pPr>
      <w:r>
        <w:rPr>
          <w:rFonts w:hint="eastAsia"/>
        </w:rPr>
        <w:t>姬太常（转向林雪月，扯出笑容）：师娘，别怪弟子鲁莽。您也不希望……师父丢了掌门继承人的身份吧？</w:t>
      </w:r>
    </w:p>
    <w:p w14:paraId="1D21EEAC">
      <w:pPr>
        <w:pStyle w:val="style0"/>
        <w:rPr>
          <w:rFonts w:hint="eastAsia"/>
        </w:rPr>
      </w:pPr>
      <w:r>
        <w:rPr>
          <w:rFonts w:hint="eastAsia"/>
        </w:rPr>
        <w:t>△ 姬太常纵身扑到床上，探手从林雪月被中掏出一枚拳头大小的青灰色蛋，紧紧抱在怀里。杨伟乐冷哼一声，甩袖离去。</w:t>
      </w:r>
    </w:p>
    <w:p w14:paraId="67CDFF0B">
      <w:pPr>
        <w:pStyle w:val="style0"/>
        <w:rPr>
          <w:rFonts w:hint="eastAsia"/>
        </w:rPr>
      </w:pPr>
      <w:r>
        <w:rPr>
          <w:rFonts w:hint="eastAsia"/>
        </w:rPr>
        <w:t>姬太常（凑近，压低声音）：师娘，师父修炼魔功，对双修孵蛋之事毫无兴致，不会偷看。咱们先演戏糊弄过去——不然，他绝不会放过你我。</w:t>
      </w:r>
    </w:p>
    <w:p w14:paraId="1E63A738">
      <w:pPr>
        <w:pStyle w:val="style0"/>
        <w:rPr>
          <w:rFonts w:hint="eastAsia"/>
        </w:rPr>
      </w:pPr>
      <w:r>
        <w:rPr>
          <w:rFonts w:hint="eastAsia"/>
        </w:rPr>
        <w:t>林雪月（双臂抱紧胸前）：好……我配合你。但你不能真乱来。</w:t>
      </w:r>
    </w:p>
    <w:p w14:paraId="50A9CB88">
      <w:pPr>
        <w:pStyle w:val="style0"/>
        <w:rPr>
          <w:rFonts w:hint="eastAsia"/>
        </w:rPr>
      </w:pPr>
      <w:r>
        <w:rPr>
          <w:rFonts w:hint="eastAsia"/>
        </w:rPr>
        <w:t>△ 姬太常浑身骤然亮起一团黄色的光芒，他一手抱蛋，一手猛推床架。整张床吱呀作响。紧接着，整个房间的地面、墙壁、都开始震动。</w:t>
      </w:r>
    </w:p>
    <w:p w14:paraId="653A007A">
      <w:pPr>
        <w:pStyle w:val="style0"/>
        <w:rPr>
          <w:rFonts w:hint="eastAsia"/>
        </w:rPr>
      </w:pPr>
      <w:r>
        <w:rPr>
          <w:rFonts w:hint="eastAsia"/>
        </w:rPr>
        <w:t>△ 林雪月一脸震惊，僵在床上。门外的杨伟乐，看着抖动的木房，露出满意的阴笑。</w:t>
      </w:r>
    </w:p>
    <w:p w14:paraId="4C32EBAA">
      <w:pPr>
        <w:pStyle w:val="style0"/>
        <w:rPr>
          <w:rFonts w:hint="eastAsia"/>
        </w:rPr>
      </w:pPr>
    </w:p>
    <w:p w14:paraId="23E6180E">
      <w:pPr>
        <w:pStyle w:val="style0"/>
        <w:rPr>
          <w:rFonts w:hint="eastAsia"/>
        </w:rPr>
      </w:pPr>
    </w:p>
    <w:p w14:paraId="31335CC6">
      <w:pPr>
        <w:pStyle w:val="style0"/>
        <w:rPr>
          <w:rFonts w:hint="eastAsia"/>
        </w:rPr>
      </w:pPr>
      <w:r>
        <w:rPr>
          <w:rFonts w:hint="eastAsia"/>
        </w:rPr>
        <w:t>第2集</w:t>
      </w:r>
    </w:p>
    <w:p w14:paraId="21766FF8">
      <w:pPr>
        <w:pStyle w:val="style0"/>
        <w:rPr>
          <w:rFonts w:hint="eastAsia"/>
        </w:rPr>
      </w:pPr>
      <w:r>
        <w:rPr>
          <w:rFonts w:hint="eastAsia"/>
        </w:rPr>
        <w:t>2-1 木屋 日 内</w:t>
      </w:r>
    </w:p>
    <w:p w14:paraId="5AC47D9C">
      <w:pPr>
        <w:pStyle w:val="style0"/>
        <w:rPr>
          <w:rFonts w:hint="eastAsia"/>
        </w:rPr>
      </w:pPr>
      <w:r>
        <w:rPr>
          <w:rFonts w:hint="eastAsia"/>
        </w:rPr>
        <w:t>人物： 姬太常、杨伟乐、林雪月</w:t>
      </w:r>
    </w:p>
    <w:p w14:paraId="231EB6D8">
      <w:pPr>
        <w:pStyle w:val="style0"/>
        <w:rPr>
          <w:rFonts w:hint="eastAsia"/>
        </w:rPr>
      </w:pPr>
      <w:r>
        <w:rPr>
          <w:rFonts w:hint="eastAsia"/>
        </w:rPr>
        <w:t>△ 晨光透过木窗斜照进来。姬太常看了看刚升起的太阳，掐了个法诀，顿时变得满脸通红，气喘吁吁。</w:t>
      </w:r>
    </w:p>
    <w:p w14:paraId="200E3CB1">
      <w:pPr>
        <w:pStyle w:val="style0"/>
        <w:rPr>
          <w:rFonts w:hint="eastAsia"/>
        </w:rPr>
      </w:pPr>
      <w:r>
        <w:rPr>
          <w:rFonts w:hint="eastAsia"/>
        </w:rPr>
        <w:t>他跑出木屋，奔向大树旁负手而立的杨伟乐。</w:t>
      </w:r>
    </w:p>
    <w:p w14:paraId="44C1D64E">
      <w:pPr>
        <w:pStyle w:val="style0"/>
        <w:rPr>
          <w:rFonts w:hint="eastAsia"/>
        </w:rPr>
      </w:pPr>
      <w:r>
        <w:rPr>
          <w:rFonts w:hint="eastAsia"/>
        </w:rPr>
        <w:t>姬太常（堆笑，喘息）：师父，双修孵蛋这种事……不可能一发入魂。至少也得孵化两个月才有把握。徒儿今日这般努力——您看，合格了吗？</w:t>
      </w:r>
    </w:p>
    <w:p w14:paraId="031ECC13">
      <w:pPr>
        <w:pStyle w:val="style0"/>
        <w:rPr>
          <w:rFonts w:hint="eastAsia"/>
        </w:rPr>
      </w:pPr>
      <w:r>
        <w:rPr>
          <w:rFonts w:hint="eastAsia"/>
        </w:rPr>
        <w:t>△ 杨伟乐从袖中摸出一个瓷瓶，随手丢出。</w:t>
      </w:r>
    </w:p>
    <w:p w14:paraId="4A27B02A">
      <w:pPr>
        <w:pStyle w:val="style0"/>
        <w:rPr>
          <w:rFonts w:hint="eastAsia"/>
        </w:rPr>
      </w:pPr>
      <w:r>
        <w:rPr>
          <w:rFonts w:hint="eastAsia"/>
        </w:rPr>
        <w:t>杨伟乐（故作嫌弃）：这是给你的奖励。我等修仙人士，体力和耐力都相当持久。你这才孵了五个时辰就不行了？回去多练练，往后勤快点来找你师娘办这件大事。事成了，我保你前途无量。</w:t>
      </w:r>
    </w:p>
    <w:p w14:paraId="3F7C6089">
      <w:pPr>
        <w:pStyle w:val="style0"/>
        <w:rPr>
          <w:rFonts w:hint="eastAsia"/>
        </w:rPr>
      </w:pPr>
      <w:r>
        <w:rPr>
          <w:rFonts w:hint="eastAsia"/>
        </w:rPr>
        <w:t>△ 姬太常双手接住瓷瓶，拔开瓶塞，倒出一粒浑圆的白色丹药，他假笑僵在脸上，牙关微微咬紧。</w:t>
      </w:r>
    </w:p>
    <w:p w14:paraId="1CD2649D">
      <w:pPr>
        <w:pStyle w:val="style0"/>
        <w:rPr>
          <w:rFonts w:hint="eastAsia"/>
        </w:rPr>
      </w:pPr>
      <w:r>
        <w:rPr>
          <w:rFonts w:hint="eastAsia"/>
        </w:rPr>
        <w:t>姬太常（OS）：凝元丹？最多让我提升一个小境界……这也叫前途无量？怕是等蛋孵出来，就直接将我挫骨扬灰吧！</w:t>
      </w:r>
    </w:p>
    <w:p w14:paraId="28D5D938">
      <w:pPr>
        <w:pStyle w:val="style0"/>
        <w:rPr>
          <w:rFonts w:hint="eastAsia"/>
        </w:rPr>
      </w:pPr>
      <w:r>
        <w:rPr>
          <w:rFonts w:hint="eastAsia"/>
        </w:rPr>
        <w:t>△ 杨伟乐见他沉默不语，脸色一沉。</w:t>
      </w:r>
    </w:p>
    <w:p w14:paraId="2BF5BCA2">
      <w:pPr>
        <w:pStyle w:val="style0"/>
        <w:rPr>
          <w:rFonts w:hint="eastAsia"/>
        </w:rPr>
      </w:pPr>
      <w:r>
        <w:rPr>
          <w:rFonts w:hint="eastAsia"/>
        </w:rPr>
        <w:t>杨伟乐（冷声）：怎么？对我的安排不满意？那我便将你的魂魄提炼出来日夜折磨，肉身炼成傀儡，再找别的男人来和你师娘办大事。虽然那样孵出来的蛋灵性不高……但也算给我留了个后代。</w:t>
      </w:r>
    </w:p>
    <w:p w14:paraId="4F13A427">
      <w:pPr>
        <w:pStyle w:val="style0"/>
        <w:rPr>
          <w:rFonts w:hint="eastAsia"/>
        </w:rPr>
      </w:pPr>
      <w:r>
        <w:rPr>
          <w:rFonts w:hint="eastAsia"/>
        </w:rPr>
        <w:t>△ 杨伟乐说这话时，指尖凝聚出一缕黑色的雾气，雾气呈蛇形缠绕扭动。</w:t>
      </w:r>
    </w:p>
    <w:p w14:paraId="230EFB92">
      <w:pPr>
        <w:pStyle w:val="style0"/>
        <w:rPr>
          <w:rFonts w:hint="eastAsia"/>
        </w:rPr>
      </w:pPr>
      <w:r>
        <w:rPr>
          <w:rFonts w:hint="eastAsia"/>
        </w:rPr>
        <w:t>姬太常（OS）：这老登分明是威逼利诱……做了，我还能活两个月。不做，今晚就得死在这儿。</w:t>
      </w:r>
    </w:p>
    <w:p w14:paraId="716C3A68">
      <w:pPr>
        <w:pStyle w:val="style0"/>
        <w:rPr>
          <w:rFonts w:hint="eastAsia"/>
        </w:rPr>
      </w:pPr>
      <w:r>
        <w:rPr>
          <w:rFonts w:hint="eastAsia"/>
        </w:rPr>
        <w:t>姬太常（拍胸脯，满脸讨好）：师父让弟子和师娘共处大事，那是看得起弟子！弟子又怎会推脱？弟子定当竭尽全力。</w:t>
      </w:r>
    </w:p>
    <w:p w14:paraId="5E6E77B8">
      <w:pPr>
        <w:pStyle w:val="style0"/>
        <w:rPr>
          <w:rFonts w:hint="eastAsia"/>
        </w:rPr>
      </w:pPr>
      <w:r>
        <w:rPr>
          <w:rFonts w:hint="eastAsia"/>
        </w:rPr>
        <w:t>△ 杨伟乐伸手拍了拍他的肩膀。</w:t>
      </w:r>
    </w:p>
    <w:p w14:paraId="3EEEC9A7">
      <w:pPr>
        <w:pStyle w:val="style0"/>
        <w:rPr>
          <w:rFonts w:hint="eastAsia"/>
        </w:rPr>
      </w:pPr>
      <w:r>
        <w:rPr>
          <w:rFonts w:hint="eastAsia"/>
        </w:rPr>
        <w:t>杨伟乐（满意离开）：不错不错，孺子可教。</w:t>
      </w:r>
    </w:p>
    <w:p w14:paraId="1ECCC217">
      <w:pPr>
        <w:pStyle w:val="style0"/>
        <w:rPr>
          <w:rFonts w:hint="eastAsia"/>
        </w:rPr>
      </w:pPr>
      <w:r>
        <w:rPr>
          <w:rFonts w:hint="eastAsia"/>
        </w:rPr>
        <w:t>姬太常（目送，OS）：既然顺利活过了今晚……接下来必须找个寡妇来攻略才行。好像青云宗宗主的另一位亲传弟子——三大美人之一的杨瑶，是寡妇，还和师娘交好……有办法了。</w:t>
      </w:r>
    </w:p>
    <w:p w14:paraId="168A8896">
      <w:pPr>
        <w:pStyle w:val="style0"/>
        <w:rPr>
          <w:rFonts w:hint="eastAsia"/>
        </w:rPr>
      </w:pPr>
      <w:r>
        <w:rPr>
          <w:rFonts w:hint="eastAsia"/>
        </w:rPr>
        <w:t>△ 姬太常转身走回木屋。林雪月正抱膝坐在床角，那枚青灰色的蛋紧紧裹在被褥里护在怀中。见他进来，她整个人往后缩了缩。</w:t>
      </w:r>
    </w:p>
    <w:p w14:paraId="2C874AC0">
      <w:pPr>
        <w:pStyle w:val="style0"/>
        <w:rPr>
          <w:rFonts w:hint="eastAsia"/>
        </w:rPr>
      </w:pPr>
      <w:r>
        <w:rPr>
          <w:rFonts w:hint="eastAsia"/>
        </w:rPr>
        <w:t>林雪月（警惕，抱紧蛋）：杨伟乐走了。你过来还想干什么？</w:t>
      </w:r>
    </w:p>
    <w:p w14:paraId="4196004A">
      <w:pPr>
        <w:pStyle w:val="style0"/>
        <w:rPr>
          <w:rFonts w:hint="eastAsia"/>
        </w:rPr>
      </w:pPr>
      <w:r>
        <w:rPr>
          <w:rFonts w:hint="eastAsia"/>
        </w:rPr>
        <w:t>△ 姬太常走近两步，停在床前三尺处。</w:t>
      </w:r>
    </w:p>
    <w:p w14:paraId="1EB0B856">
      <w:pPr>
        <w:pStyle w:val="style0"/>
        <w:rPr>
          <w:rFonts w:hint="eastAsia"/>
        </w:rPr>
      </w:pPr>
      <w:r>
        <w:rPr>
          <w:rFonts w:hint="eastAsia"/>
        </w:rPr>
        <w:t>姬太常（沉声）：师娘，师父的想法你也明白。我俩孵不出蛋，他便不会放过我们。若我没用，他甚至会找其他男人来和你来共处大事孵蛋。如此荒唐龌龊之举……师娘难道要一直忍下去吗？</w:t>
      </w:r>
    </w:p>
    <w:p w14:paraId="396DC043">
      <w:pPr>
        <w:pStyle w:val="style0"/>
        <w:rPr>
          <w:rFonts w:hint="eastAsia"/>
        </w:rPr>
      </w:pPr>
      <w:r>
        <w:rPr>
          <w:rFonts w:hint="eastAsia"/>
        </w:rPr>
        <w:t>△ 林雪月怔住，低头不语。无意识地摩挲着蛋壳表面。</w:t>
      </w:r>
    </w:p>
    <w:p w14:paraId="42020E95">
      <w:pPr>
        <w:pStyle w:val="style0"/>
        <w:rPr>
          <w:rFonts w:hint="eastAsia"/>
        </w:rPr>
      </w:pPr>
      <w:r>
        <w:rPr>
          <w:rFonts w:hint="eastAsia"/>
        </w:rPr>
        <w:t>姬太常：等师父当上掌门，执掌全宗资源，你我便永无翻身之日。必须联手——干掉师父才行。</w:t>
      </w:r>
    </w:p>
    <w:p w14:paraId="7DF38D20">
      <w:pPr>
        <w:pStyle w:val="style0"/>
        <w:rPr>
          <w:rFonts w:hint="eastAsia"/>
        </w:rPr>
      </w:pPr>
    </w:p>
    <w:p w14:paraId="57CFF02A">
      <w:pPr>
        <w:pStyle w:val="style0"/>
        <w:rPr>
          <w:rFonts w:hint="eastAsia"/>
        </w:rPr>
      </w:pPr>
    </w:p>
    <w:p w14:paraId="33066C4D">
      <w:pPr>
        <w:pStyle w:val="style0"/>
        <w:rPr>
          <w:rFonts w:hint="eastAsia"/>
        </w:rPr>
      </w:pPr>
    </w:p>
    <w:p w14:paraId="583F0B83">
      <w:pPr>
        <w:pStyle w:val="style0"/>
        <w:rPr>
          <w:rFonts w:hint="eastAsia"/>
        </w:rPr>
      </w:pPr>
    </w:p>
    <w:p w14:paraId="23B8A773">
      <w:pPr>
        <w:pStyle w:val="style0"/>
        <w:rPr>
          <w:rFonts w:hint="eastAsia"/>
        </w:rPr>
      </w:pPr>
      <w:r>
        <w:rPr>
          <w:rFonts w:hint="eastAsia"/>
        </w:rPr>
        <w:t>第3集</w:t>
      </w:r>
    </w:p>
    <w:p w14:paraId="58283D71">
      <w:pPr>
        <w:pStyle w:val="style0"/>
        <w:rPr>
          <w:rFonts w:hint="eastAsia"/>
        </w:rPr>
      </w:pPr>
      <w:r>
        <w:rPr>
          <w:rFonts w:hint="eastAsia"/>
        </w:rPr>
        <w:t>3-1 木屋 日 内</w:t>
      </w:r>
    </w:p>
    <w:p w14:paraId="729A37F5">
      <w:pPr>
        <w:pStyle w:val="style0"/>
        <w:rPr>
          <w:rFonts w:hint="eastAsia"/>
        </w:rPr>
      </w:pPr>
      <w:r>
        <w:rPr>
          <w:rFonts w:hint="eastAsia"/>
        </w:rPr>
        <w:t>人物： 林雪月、姬太常</w:t>
      </w:r>
    </w:p>
    <w:p w14:paraId="34836802">
      <w:pPr>
        <w:pStyle w:val="style0"/>
        <w:rPr>
          <w:rFonts w:hint="eastAsia"/>
        </w:rPr>
      </w:pPr>
      <w:r>
        <w:rPr>
          <w:rFonts w:hint="eastAsia"/>
        </w:rPr>
        <w:t>△ 林雪月低头看了看姬太常，又看了看怀中那枚青灰色的蛋，长叹气。</w:t>
      </w:r>
    </w:p>
    <w:p w14:paraId="6BD55B88">
      <w:pPr>
        <w:pStyle w:val="style0"/>
        <w:rPr>
          <w:rFonts w:hint="eastAsia"/>
        </w:rPr>
      </w:pPr>
      <w:r>
        <w:rPr>
          <w:rFonts w:hint="eastAsia"/>
        </w:rPr>
        <w:t>林雪月：可我才金丹一重修为，你更是只有练气七重……如何对付他？孵蛋这事我还不能揭露出去，不然老宗主定会替他灭我的口！</w:t>
      </w:r>
    </w:p>
    <w:p w14:paraId="5D637065">
      <w:pPr>
        <w:pStyle w:val="style0"/>
        <w:rPr>
          <w:rFonts w:hint="eastAsia"/>
        </w:rPr>
      </w:pPr>
      <w:r>
        <w:rPr>
          <w:rFonts w:hint="eastAsia"/>
        </w:rPr>
        <w:t>（字幕：境界分为练气期、筑基期、金丹期、元婴期、化神期，每一个大境界都有9层小境界。）</w:t>
      </w:r>
    </w:p>
    <w:p w14:paraId="6A01FABB">
      <w:pPr>
        <w:pStyle w:val="style0"/>
        <w:rPr>
          <w:rFonts w:hint="eastAsia"/>
        </w:rPr>
      </w:pPr>
      <w:r>
        <w:rPr>
          <w:rFonts w:hint="eastAsia"/>
        </w:rPr>
        <w:t>△ 姬太常凑近一步，侧头附在她耳边。</w:t>
      </w:r>
    </w:p>
    <w:p w14:paraId="4AA36805">
      <w:pPr>
        <w:pStyle w:val="style0"/>
        <w:rPr>
          <w:rFonts w:hint="eastAsia"/>
        </w:rPr>
      </w:pPr>
      <w:r>
        <w:rPr>
          <w:rFonts w:hint="eastAsia"/>
        </w:rPr>
        <w:t>姬太常（耳语）：我既然敢开口，那定然是有妙计。我们……</w:t>
      </w:r>
    </w:p>
    <w:p w14:paraId="22DFC074">
      <w:pPr>
        <w:pStyle w:val="style0"/>
        <w:rPr>
          <w:rFonts w:hint="eastAsia"/>
        </w:rPr>
      </w:pPr>
      <w:r>
        <w:rPr>
          <w:rFonts w:hint="eastAsia"/>
        </w:rPr>
        <w:t>3-2 山上 日 外</w:t>
      </w:r>
    </w:p>
    <w:p w14:paraId="75BA7314">
      <w:pPr>
        <w:pStyle w:val="style0"/>
        <w:rPr>
          <w:rFonts w:hint="eastAsia"/>
        </w:rPr>
      </w:pPr>
      <w:r>
        <w:rPr>
          <w:rFonts w:hint="eastAsia"/>
        </w:rPr>
        <w:t>人物： 杨瑶、黑衣人（群）、姬太常</w:t>
      </w:r>
    </w:p>
    <w:p w14:paraId="2CF44672">
      <w:pPr>
        <w:pStyle w:val="style0"/>
        <w:rPr>
          <w:rFonts w:hint="eastAsia"/>
        </w:rPr>
      </w:pPr>
      <w:r>
        <w:rPr>
          <w:rFonts w:hint="eastAsia"/>
        </w:rPr>
        <w:t>△ 草地上，一群黑衣人手持宝剑，紧追不舍，杨瑶衣袍破损，边跑边回头。</w:t>
      </w:r>
    </w:p>
    <w:p w14:paraId="4A2DC17C">
      <w:pPr>
        <w:pStyle w:val="style0"/>
        <w:rPr>
          <w:rFonts w:hint="eastAsia"/>
        </w:rPr>
      </w:pPr>
      <w:r>
        <w:rPr>
          <w:rFonts w:hint="eastAsia"/>
        </w:rPr>
        <w:t>杨瑶（怒斥）：我乃青云宗丹殿长老杨瑶！阁下是何人？为何趁我和林雪月喝茶时，放药封我修为，还要追杀我！</w:t>
      </w:r>
    </w:p>
    <w:p w14:paraId="5C333088">
      <w:pPr>
        <w:pStyle w:val="style0"/>
        <w:rPr>
          <w:rFonts w:hint="eastAsia"/>
        </w:rPr>
      </w:pPr>
      <w:r>
        <w:rPr>
          <w:rFonts w:hint="eastAsia"/>
        </w:rPr>
        <w:t>△ 黑衣人不发一言，手中宝剑齐挥，三道弧形剑气劈到她前面的山石，碎石飞溅。杨瑶被逼到悬崖边缘。</w:t>
      </w:r>
    </w:p>
    <w:p w14:paraId="2A8E9920">
      <w:pPr>
        <w:pStyle w:val="style0"/>
        <w:rPr>
          <w:rFonts w:hint="eastAsia"/>
        </w:rPr>
      </w:pPr>
      <w:r>
        <w:rPr>
          <w:rFonts w:hint="eastAsia"/>
        </w:rPr>
        <w:t>杨瑶（OS）：我都自曝身份了，他还追杀不止……难道真要死在这里了吗？</w:t>
      </w:r>
    </w:p>
    <w:p w14:paraId="29EBFDFB">
      <w:pPr>
        <w:pStyle w:val="style0"/>
        <w:rPr>
          <w:rFonts w:hint="eastAsia"/>
        </w:rPr>
      </w:pPr>
      <w:r>
        <w:rPr>
          <w:rFonts w:hint="eastAsia"/>
        </w:rPr>
        <w:t>△ 杨瑶咬牙，纵身跳崖。身体急速下坠，不远处，观望的姬太常见状，穿着一袭白衣，脚踩一柄三尺青剑，用公主抱，稳稳接住杨瑶。</w:t>
      </w:r>
    </w:p>
    <w:p w14:paraId="4E583272">
      <w:pPr>
        <w:pStyle w:val="style0"/>
        <w:rPr>
          <w:rFonts w:hint="eastAsia"/>
        </w:rPr>
      </w:pPr>
      <w:r>
        <w:rPr>
          <w:rFonts w:hint="eastAsia"/>
        </w:rPr>
        <w:t>杨瑶（惊疑，睁眼）：姬太常？你怎么在这儿？</w:t>
      </w:r>
    </w:p>
    <w:p w14:paraId="01210885">
      <w:pPr>
        <w:pStyle w:val="style0"/>
        <w:rPr>
          <w:rFonts w:hint="eastAsia"/>
        </w:rPr>
      </w:pPr>
      <w:r>
        <w:rPr>
          <w:rFonts w:hint="eastAsia"/>
        </w:rPr>
        <w:t>△ 姬太常一手揽着她的腰，一手替她拂开额前散乱的碎发。</w:t>
      </w:r>
    </w:p>
    <w:p w14:paraId="640A42CE">
      <w:pPr>
        <w:pStyle w:val="style0"/>
        <w:rPr>
          <w:rFonts w:hint="eastAsia"/>
        </w:rPr>
      </w:pPr>
      <w:r>
        <w:rPr>
          <w:rFonts w:hint="eastAsia"/>
        </w:rPr>
        <w:t>姬太常（温声）：我正在附近抓白蚁蝙蝠来炼药。它们只在晚上活动。方才感应到这边有杀气波动，就赶了过来。</w:t>
      </w:r>
    </w:p>
    <w:p w14:paraId="7EBE07F7">
      <w:pPr>
        <w:pStyle w:val="style0"/>
        <w:rPr>
          <w:rFonts w:hint="eastAsia"/>
        </w:rPr>
      </w:pPr>
      <w:r>
        <w:rPr>
          <w:rFonts w:hint="eastAsia"/>
        </w:rPr>
        <w:t>△ 姬太常脚踩飞剑，抱着杨瑶低空疾飞。身后黑衣人紧追不舍，他趁着转身的间隙，飞快地朝为首的黑衣人使了个眼色。黑衣人微微颔首，手中宝剑虚晃一刺，看似要捅向姬太常，实则从袖中弹出一颗拇指大小的红色果子，精砸在姬太常的白衣上。</w:t>
      </w:r>
    </w:p>
    <w:p w14:paraId="0D87FBE9">
      <w:pPr>
        <w:pStyle w:val="style0"/>
        <w:rPr>
          <w:rFonts w:hint="eastAsia"/>
        </w:rPr>
      </w:pPr>
      <w:r>
        <w:rPr>
          <w:rFonts w:hint="eastAsia"/>
        </w:rPr>
        <w:t>△ 果子爆开，瞬间将整片白衣染成触目惊心的血红，姬太常顺势身子一歪，嘴角溢出一丝血迹，做出重伤之态。</w:t>
      </w:r>
    </w:p>
    <w:p w14:paraId="44AB2599">
      <w:pPr>
        <w:pStyle w:val="style0"/>
        <w:rPr>
          <w:rFonts w:hint="eastAsia"/>
        </w:rPr>
      </w:pPr>
      <w:r>
        <w:rPr>
          <w:rFonts w:hint="eastAsia"/>
        </w:rPr>
        <w:t>杨瑶（焦急）：杀手的目标是我！你别管我，带着我两个都得死……我不能连累你。</w:t>
      </w:r>
    </w:p>
    <w:p w14:paraId="40D088B2">
      <w:pPr>
        <w:pStyle w:val="style0"/>
        <w:rPr>
          <w:rFonts w:hint="eastAsia"/>
        </w:rPr>
      </w:pPr>
      <w:r>
        <w:rPr>
          <w:rFonts w:hint="eastAsia"/>
        </w:rPr>
        <w:t>姬太常（沉声）：我在青云宗向来是无人在意的小透明。师父不管我，师兄弟们打压我……唯有你对我最好。我不可能抛下你不管——要死，一起死！</w:t>
      </w:r>
    </w:p>
    <w:p w14:paraId="342445BD">
      <w:pPr>
        <w:pStyle w:val="style0"/>
        <w:rPr>
          <w:rFonts w:hint="eastAsia"/>
        </w:rPr>
      </w:pPr>
      <w:r>
        <w:rPr>
          <w:rFonts w:hint="eastAsia"/>
        </w:rPr>
        <w:t>杨瑶（眼眶泛红，感动）：跟着我不值……师兄可是下一任掌门人，实力高强的正道魁首，我宗大能。他一向看重感情，你是他亲传弟子，跟着他前途无限，各种资源管够。若和我一起陨落在此，我会愧疚一辈子。</w:t>
      </w:r>
    </w:p>
    <w:p w14:paraId="12D80DB6">
      <w:pPr>
        <w:pStyle w:val="style0"/>
        <w:rPr>
          <w:rFonts w:hint="eastAsia"/>
        </w:rPr>
      </w:pPr>
      <w:r>
        <w:rPr>
          <w:rFonts w:hint="eastAsia"/>
        </w:rPr>
        <w:t>姬太常（OS）：那老登是什么正道魁首？分明是人模狗样的魔修。什么看重感情，分明是看重我们身体的资源分配——他缺啥，从我们身体里再拿啥。肉体榨干了还有灵魂，比我穿越前的缅北还黑。</w:t>
      </w:r>
    </w:p>
    <w:p w14:paraId="63627616">
      <w:pPr>
        <w:pStyle w:val="style0"/>
        <w:rPr>
          <w:rFonts w:hint="eastAsia"/>
        </w:rPr>
      </w:pPr>
      <w:r>
        <w:rPr>
          <w:rFonts w:hint="eastAsia"/>
        </w:rPr>
        <w:t>△ 姬太常从袖中掏出一朵淡蓝色的小花，递到杨瑶手中。随即他咬碎口中藏好的血包，一股鲜血从嘴角流下，又驾驶着脚下的剑，抱着她冲向密林。</w:t>
      </w:r>
    </w:p>
    <w:p w14:paraId="3470E7B9">
      <w:pPr>
        <w:pStyle w:val="style0"/>
        <w:rPr>
          <w:rFonts w:hint="eastAsia"/>
        </w:rPr>
      </w:pPr>
      <w:r>
        <w:rPr>
          <w:rFonts w:hint="eastAsia"/>
        </w:rPr>
        <w:t>姬太常（吐血）：师姑，你不必再说了……只要是你，我便觉得值得。</w:t>
      </w:r>
    </w:p>
    <w:p w14:paraId="7A33FDC6">
      <w:pPr>
        <w:pStyle w:val="style0"/>
        <w:rPr>
          <w:rFonts w:hint="eastAsia"/>
        </w:rPr>
      </w:pPr>
      <w:r>
        <w:rPr>
          <w:rFonts w:hint="eastAsia"/>
        </w:rPr>
        <w:t>系统（VO）：检测到杨瑶好感度提升15，当前总好感度15。可获得其亡夫10%的修为或能力——请宿主选择。（好感度达到100时有惊喜。）</w:t>
      </w:r>
    </w:p>
    <w:p w14:paraId="708638E1">
      <w:pPr>
        <w:pStyle w:val="style0"/>
        <w:rPr>
          <w:rFonts w:hint="eastAsia"/>
        </w:rPr>
      </w:pPr>
      <w:r>
        <w:rPr>
          <w:rFonts w:hint="eastAsia"/>
        </w:rPr>
        <w:t>姬太常（OS）：太好了！她前夫乃是烈焰宗宗主……继承他10%的修为，足以让我在这个修仙界拥有自保之力，做更多的筹谋了。</w:t>
      </w:r>
    </w:p>
    <w:p w14:paraId="1E7B8029">
      <w:pPr>
        <w:pStyle w:val="style0"/>
        <w:rPr>
          <w:rFonts w:hint="eastAsia"/>
        </w:rPr>
      </w:pPr>
    </w:p>
    <w:p w14:paraId="34F9953D">
      <w:pPr>
        <w:pStyle w:val="style0"/>
        <w:rPr>
          <w:rFonts w:hint="eastAsia"/>
        </w:rPr>
      </w:pPr>
    </w:p>
    <w:p w14:paraId="56F1D4D2">
      <w:pPr>
        <w:pStyle w:val="style0"/>
        <w:rPr>
          <w:rFonts w:hint="eastAsia"/>
        </w:rPr>
      </w:pPr>
    </w:p>
    <w:p w14:paraId="6ADE87D2">
      <w:pPr>
        <w:pStyle w:val="style0"/>
        <w:rPr>
          <w:rFonts w:hint="eastAsia"/>
        </w:rPr>
      </w:pPr>
      <w:r>
        <w:rPr>
          <w:rFonts w:hint="eastAsia"/>
        </w:rPr>
        <w:t>第4集</w:t>
      </w:r>
    </w:p>
    <w:p w14:paraId="1D16A248">
      <w:pPr>
        <w:pStyle w:val="style0"/>
        <w:rPr>
          <w:rFonts w:hint="eastAsia"/>
        </w:rPr>
      </w:pPr>
      <w:r>
        <w:rPr>
          <w:rFonts w:hint="eastAsia"/>
        </w:rPr>
        <w:t>4-1 树林 日 内</w:t>
      </w:r>
    </w:p>
    <w:p w14:paraId="7EB4A38E">
      <w:pPr>
        <w:pStyle w:val="style0"/>
        <w:rPr>
          <w:rFonts w:hint="eastAsia"/>
        </w:rPr>
      </w:pPr>
      <w:r>
        <w:rPr>
          <w:rFonts w:hint="eastAsia"/>
        </w:rPr>
        <w:t xml:space="preserve"> 人物：姬太常、杨瑶、散修甲、散修乙</w:t>
      </w:r>
    </w:p>
    <w:p w14:paraId="3064FAF0">
      <w:pPr>
        <w:pStyle w:val="style0"/>
        <w:rPr>
          <w:rFonts w:hint="eastAsia"/>
        </w:rPr>
      </w:pPr>
      <w:r>
        <w:rPr>
          <w:rFonts w:hint="eastAsia"/>
        </w:rPr>
        <w:t xml:space="preserve"> △姬太常抱着杨瑶，快步朝密林深处隐蔽的山洞赶去，时刻留意身后动静。</w:t>
      </w:r>
    </w:p>
    <w:p w14:paraId="2D8F2875">
      <w:pPr>
        <w:pStyle w:val="style0"/>
        <w:rPr>
          <w:rFonts w:hint="eastAsia"/>
        </w:rPr>
      </w:pPr>
      <w:r>
        <w:rPr>
          <w:rFonts w:hint="eastAsia"/>
        </w:rPr>
        <w:t>姬太常（os）：现在绝不能提取系统修为，我无隐匿功法，修为暴涨必会被杨伟乐察觉，到时必死无疑。</w:t>
      </w:r>
    </w:p>
    <w:p w14:paraId="612A1EBB">
      <w:pPr>
        <w:pStyle w:val="style0"/>
        <w:rPr>
          <w:rFonts w:hint="eastAsia"/>
        </w:rPr>
      </w:pPr>
      <w:r>
        <w:rPr>
          <w:rFonts w:hint="eastAsia"/>
        </w:rPr>
        <w:t>姬太常：师姑，密林里有处隐蔽水潭和山洞，是散修开辟的。我们往山洞躲，杀手定会以为我们穿林回宗，必能蒙混过关。</w:t>
      </w:r>
    </w:p>
    <w:p w14:paraId="5F2B1AC4">
      <w:pPr>
        <w:pStyle w:val="style0"/>
        <w:rPr>
          <w:rFonts w:hint="eastAsia"/>
        </w:rPr>
      </w:pPr>
      <w:r>
        <w:rPr>
          <w:rFonts w:hint="eastAsia"/>
        </w:rPr>
        <w:t>△杨瑶羞涩点头，姬太常纵身跃入洞口，下方正是一汪深水潭。</w:t>
      </w:r>
    </w:p>
    <w:p w14:paraId="4B44DF8C">
      <w:pPr>
        <w:pStyle w:val="style0"/>
        <w:rPr>
          <w:rFonts w:hint="eastAsia"/>
        </w:rPr>
      </w:pPr>
      <w:r>
        <w:rPr>
          <w:rFonts w:hint="eastAsia"/>
        </w:rPr>
        <w:t>△两人双双跌入水中，杨瑶重重砸在姬太常身上，外衣尽数湿透，身形隐约显露。姬太常连忙起身将她扶起，不远处传来脚步声，两名衣衫破旧的散修闻声走来。</w:t>
      </w:r>
    </w:p>
    <w:p w14:paraId="17F8CB98">
      <w:pPr>
        <w:pStyle w:val="style0"/>
        <w:rPr>
          <w:rFonts w:hint="eastAsia"/>
        </w:rPr>
      </w:pPr>
      <w:r>
        <w:rPr>
          <w:rFonts w:hint="eastAsia"/>
        </w:rPr>
        <w:t>散修甲（面露猥琐，迈步上前欲动手）：大哥，洞里掉下个大美人，浑身没法力波动，铁定是被封了修为，这是送上门的好事！</w:t>
      </w:r>
    </w:p>
    <w:p w14:paraId="77FFC6D1">
      <w:pPr>
        <w:pStyle w:val="style0"/>
        <w:rPr>
          <w:rFonts w:hint="eastAsia"/>
        </w:rPr>
      </w:pPr>
      <w:r>
        <w:rPr>
          <w:rFonts w:hint="eastAsia"/>
        </w:rPr>
        <w:t>姬太常（立刻挡在杨瑶身前，呵斥）：住手！休要碰我师姑！</w:t>
      </w:r>
    </w:p>
    <w:p w14:paraId="05150D4C">
      <w:pPr>
        <w:pStyle w:val="style0"/>
        <w:rPr>
          <w:rFonts w:hint="eastAsia"/>
        </w:rPr>
      </w:pPr>
      <w:r>
        <w:rPr>
          <w:rFonts w:hint="eastAsia"/>
        </w:rPr>
        <w:t>散修乙（嗤笑一声，不屑）：一个练气七重的毛头小子，也敢跟我们叫板？我们哥俩都是练气九重，半步筑基，你算什么东西！</w:t>
      </w:r>
    </w:p>
    <w:p w14:paraId="3D257BA1">
      <w:pPr>
        <w:pStyle w:val="style0"/>
        <w:rPr>
          <w:rFonts w:hint="eastAsia"/>
        </w:rPr>
      </w:pPr>
      <w:r>
        <w:rPr>
          <w:rFonts w:hint="eastAsia"/>
        </w:rPr>
        <w:t>△散修甲、乙对视一眼，周身骤然泛起黄色灵气，齐齐朝姬太常出手。双方缠斗起来，姬太常实力悬殊，节节败退，杨瑶在一旁满脸担忧，束手无策。</w:t>
      </w:r>
    </w:p>
    <w:p w14:paraId="0B94963F">
      <w:pPr>
        <w:pStyle w:val="style0"/>
        <w:rPr>
          <w:rFonts w:hint="eastAsia"/>
        </w:rPr>
      </w:pPr>
      <w:r>
        <w:rPr>
          <w:rFonts w:hint="eastAsia"/>
        </w:rPr>
        <w:t>姬太常（os）：不好，凭我现在的修为根本不敌。直接提取系统15%修为必会暴露，只能兑换烈焰宗主5%纯阳功法！</w:t>
      </w:r>
    </w:p>
    <w:p w14:paraId="0B4A8E18">
      <w:pPr>
        <w:pStyle w:val="style0"/>
        <w:rPr>
          <w:rFonts w:hint="eastAsia"/>
        </w:rPr>
      </w:pPr>
      <w:r>
        <w:rPr>
          <w:rFonts w:hint="eastAsia"/>
        </w:rPr>
        <w:t>系统（vo）：恭喜宿主获得烈焰宗主5%纯阳功法！</w:t>
      </w:r>
    </w:p>
    <w:p w14:paraId="304163AD">
      <w:pPr>
        <w:pStyle w:val="style0"/>
        <w:rPr>
          <w:rFonts w:hint="eastAsia"/>
        </w:rPr>
      </w:pPr>
      <w:r>
        <w:rPr>
          <w:rFonts w:hint="eastAsia"/>
        </w:rPr>
        <w:t>△姬太常立刻掏出丹药吞服，双眼泛红，脚下骤然浮现巨大赤色红莲，花瓣层层舒展，灵力波动四散。他双手掌心腾起熊熊赤色火焰，火焰缠绕指尖。</w:t>
      </w:r>
    </w:p>
    <w:p w14:paraId="18A5FAEB">
      <w:pPr>
        <w:pStyle w:val="style0"/>
        <w:rPr>
          <w:rFonts w:hint="eastAsia"/>
        </w:rPr>
      </w:pPr>
      <w:r>
        <w:rPr>
          <w:rFonts w:hint="eastAsia"/>
        </w:rPr>
        <w:t xml:space="preserve"> 散修甲（大惊失色，被灵力波动震得连连后退）：大哥！这小子明明是练气七重，怎么突然冲到练气九重，境界比我们还圆满！我们打不过他！</w:t>
      </w:r>
    </w:p>
    <w:p w14:paraId="26C9EC68">
      <w:pPr>
        <w:pStyle w:val="style0"/>
        <w:rPr>
          <w:rFonts w:hint="eastAsia"/>
        </w:rPr>
      </w:pPr>
      <w:r>
        <w:rPr>
          <w:rFonts w:hint="eastAsia"/>
        </w:rPr>
        <w:t>散修乙（神色慌张，拽住散修甲转身就想逃）：该死！这小子吞了凝元丹绝境突破，我们留不下他，快走！</w:t>
      </w:r>
    </w:p>
    <w:p w14:paraId="372CE185">
      <w:pPr>
        <w:pStyle w:val="style0"/>
        <w:rPr>
          <w:rFonts w:hint="eastAsia"/>
        </w:rPr>
      </w:pPr>
      <w:r>
        <w:rPr>
          <w:rFonts w:hint="eastAsia"/>
        </w:rPr>
        <w:t>姬太常（冷笑）：想走？太迟了！</w:t>
      </w:r>
    </w:p>
    <w:p w14:paraId="5A01F957">
      <w:pPr>
        <w:pStyle w:val="style0"/>
        <w:rPr>
          <w:rFonts w:hint="eastAsia"/>
        </w:rPr>
      </w:pPr>
      <w:r>
        <w:rPr>
          <w:rFonts w:hint="eastAsia"/>
        </w:rPr>
        <w:t>△姬太常双手合十，掌心红莲飞速凝聚，一道粗壮赤色火焰光柱骤然射出，直逼两名散修，将二人化为灰烬。随后他轻抬手，隔空吸来干柴与树叶，随手一挥，火焰便燃起一堆篝火。</w:t>
      </w:r>
    </w:p>
    <w:p w14:paraId="012B255F">
      <w:pPr>
        <w:pStyle w:val="style0"/>
        <w:rPr>
          <w:rFonts w:hint="eastAsia"/>
        </w:rPr>
      </w:pPr>
      <w:r>
        <w:rPr>
          <w:rFonts w:hint="eastAsia"/>
        </w:rPr>
        <w:t>姬太常（脱下自身外袍，披在杨瑶身上）：师姑，你在此换衣，我去洞外守着，无人敢来打扰。</w:t>
      </w:r>
    </w:p>
    <w:p w14:paraId="33CF0733">
      <w:pPr>
        <w:pStyle w:val="style0"/>
        <w:rPr>
          <w:rFonts w:hint="eastAsia"/>
        </w:rPr>
      </w:pPr>
      <w:r>
        <w:rPr>
          <w:rFonts w:hint="eastAsia"/>
        </w:rPr>
        <w:t>△杨瑶接过外袍，脱下湿衣，仅着贴身里衣，身姿纤细修长，她脸颊泛红，时不时娇羞地望向洞口姬太常的身影。</w:t>
      </w:r>
    </w:p>
    <w:p w14:paraId="17EF1E0E">
      <w:pPr>
        <w:pStyle w:val="style0"/>
        <w:rPr>
          <w:rFonts w:hint="eastAsia"/>
        </w:rPr>
      </w:pPr>
    </w:p>
    <w:p w14:paraId="311A667C">
      <w:pPr>
        <w:pStyle w:val="style0"/>
        <w:rPr>
          <w:rFonts w:hint="eastAsia"/>
        </w:rPr>
      </w:pPr>
    </w:p>
    <w:p w14:paraId="320281B6">
      <w:pPr>
        <w:pStyle w:val="style0"/>
        <w:rPr>
          <w:rFonts w:hint="eastAsia"/>
        </w:rPr>
      </w:pPr>
      <w:r>
        <w:rPr>
          <w:rFonts w:hint="eastAsia"/>
        </w:rPr>
        <w:t>第5集</w:t>
      </w:r>
    </w:p>
    <w:p w14:paraId="78B73990">
      <w:pPr>
        <w:pStyle w:val="style0"/>
        <w:rPr>
          <w:rFonts w:hint="eastAsia"/>
        </w:rPr>
      </w:pPr>
      <w:r>
        <w:rPr>
          <w:rFonts w:hint="eastAsia"/>
        </w:rPr>
        <w:t xml:space="preserve"> 5-1 山洞 夜 内</w:t>
      </w:r>
    </w:p>
    <w:p w14:paraId="0BBE23F6">
      <w:pPr>
        <w:pStyle w:val="style0"/>
        <w:rPr>
          <w:rFonts w:hint="eastAsia"/>
        </w:rPr>
      </w:pPr>
      <w:r>
        <w:rPr>
          <w:rFonts w:hint="eastAsia"/>
        </w:rPr>
        <w:t xml:space="preserve"> 人物：姬太常、杨瑶</w:t>
      </w:r>
    </w:p>
    <w:p w14:paraId="7F8F9C8F">
      <w:pPr>
        <w:pStyle w:val="style0"/>
        <w:rPr>
          <w:rFonts w:hint="eastAsia"/>
        </w:rPr>
      </w:pPr>
      <w:r>
        <w:rPr>
          <w:rFonts w:hint="eastAsia"/>
        </w:rPr>
        <w:t xml:space="preserve"> △杨瑶低头整理衣物，脸颊泛红，眉眼间满是动容，暗自思忖。</w:t>
      </w:r>
    </w:p>
    <w:p w14:paraId="4213989E">
      <w:pPr>
        <w:pStyle w:val="style0"/>
        <w:rPr>
          <w:rFonts w:hint="eastAsia"/>
        </w:rPr>
      </w:pPr>
      <w:r>
        <w:rPr>
          <w:rFonts w:hint="eastAsia"/>
        </w:rPr>
        <w:t>杨瑶（os）：不过是当年一点微薄恩惠，他竟拼死护我，处处为我着想，这少年品性，堪比圣人。</w:t>
      </w:r>
    </w:p>
    <w:p w14:paraId="2AA812FB">
      <w:pPr>
        <w:pStyle w:val="style0"/>
        <w:rPr>
          <w:rFonts w:hint="eastAsia"/>
        </w:rPr>
      </w:pPr>
      <w:r>
        <w:rPr>
          <w:rFonts w:hint="eastAsia"/>
        </w:rPr>
        <w:t xml:space="preserve"> △姬太常立在一旁，背对着杨瑶，身姿挺直，守在洞口。</w:t>
      </w:r>
    </w:p>
    <w:p w14:paraId="4D7B25A3">
      <w:pPr>
        <w:pStyle w:val="style0"/>
        <w:rPr>
          <w:rFonts w:hint="eastAsia"/>
        </w:rPr>
      </w:pPr>
      <w:r>
        <w:rPr>
          <w:rFonts w:hint="eastAsia"/>
        </w:rPr>
        <w:t>系统（vo）：检测到杨瑶好感度提升5点，累计增加10点，当前好感度30。好感度达100，将触发惊喜奖励。</w:t>
      </w:r>
    </w:p>
    <w:p w14:paraId="5EFE4077">
      <w:pPr>
        <w:pStyle w:val="style0"/>
        <w:rPr>
          <w:rFonts w:hint="eastAsia"/>
        </w:rPr>
      </w:pPr>
      <w:r>
        <w:rPr>
          <w:rFonts w:hint="eastAsia"/>
        </w:rPr>
        <w:t>姬太常（os）：没想到好感度这么快到30，再加把劲，两个月内刷满100，定能反杀杨伟乐那老东西。</w:t>
      </w:r>
    </w:p>
    <w:p w14:paraId="76A9D7A1">
      <w:pPr>
        <w:pStyle w:val="style0"/>
        <w:rPr>
          <w:rFonts w:hint="eastAsia"/>
        </w:rPr>
      </w:pPr>
      <w:r>
        <w:rPr>
          <w:rFonts w:hint="eastAsia"/>
        </w:rPr>
        <w:t xml:space="preserve"> △杨瑶整理好衣衫，迈步走到姬太常身后。</w:t>
      </w:r>
    </w:p>
    <w:p w14:paraId="2A712D54">
      <w:pPr>
        <w:pStyle w:val="style0"/>
        <w:rPr>
          <w:rFonts w:hint="eastAsia"/>
        </w:rPr>
      </w:pPr>
      <w:r>
        <w:rPr>
          <w:rFonts w:hint="eastAsia"/>
        </w:rPr>
        <w:t>杨瑶：姬太常，我换好衣了，体内被封的修为也能运转几分。我取了灵舟，此地离宗门不远，杀手想必已撤，我们回去。</w:t>
      </w:r>
    </w:p>
    <w:p w14:paraId="5394A9A5">
      <w:pPr>
        <w:pStyle w:val="style0"/>
        <w:rPr>
          <w:rFonts w:hint="eastAsia"/>
        </w:rPr>
      </w:pPr>
      <w:r>
        <w:rPr>
          <w:rFonts w:hint="eastAsia"/>
        </w:rPr>
        <w:t xml:space="preserve"> △杨瑶抬手，取出一截桃花枝，朝空中轻挥，漫天粉色桃花瓣飘落，桃枝瞬间化作一叶粉白灵舟，舟身泛着柔光变大。杨瑶伸手牵住姬太常，两人飞身跃上船。</w:t>
      </w:r>
    </w:p>
    <w:p w14:paraId="15D650F1">
      <w:pPr>
        <w:pStyle w:val="style0"/>
        <w:rPr>
          <w:rFonts w:hint="eastAsia"/>
        </w:rPr>
      </w:pPr>
      <w:r>
        <w:rPr>
          <w:rFonts w:hint="eastAsia"/>
        </w:rPr>
        <w:t>5-2 宗门 夜 内</w:t>
      </w:r>
    </w:p>
    <w:p w14:paraId="42DD57A2">
      <w:pPr>
        <w:pStyle w:val="style0"/>
        <w:rPr>
          <w:rFonts w:hint="eastAsia"/>
        </w:rPr>
      </w:pPr>
      <w:r>
        <w:rPr>
          <w:rFonts w:hint="eastAsia"/>
        </w:rPr>
        <w:t>人物：姬太常、杨瑶</w:t>
      </w:r>
    </w:p>
    <w:p w14:paraId="171CF81E">
      <w:pPr>
        <w:pStyle w:val="style0"/>
        <w:rPr>
          <w:rFonts w:hint="eastAsia"/>
        </w:rPr>
      </w:pPr>
      <w:r>
        <w:rPr>
          <w:rFonts w:hint="eastAsia"/>
        </w:rPr>
        <w:t>△宗门坐落于悬崖之巅的云海间，殿宇金碧辉煌，山间楼宇依山傍水，错落有致。</w:t>
      </w:r>
    </w:p>
    <w:p w14:paraId="68024795">
      <w:pPr>
        <w:pStyle w:val="style0"/>
        <w:rPr>
          <w:rFonts w:hint="eastAsia"/>
        </w:rPr>
      </w:pPr>
      <w:r>
        <w:rPr>
          <w:rFonts w:hint="eastAsia"/>
        </w:rPr>
        <w:t>△杨瑶与姬太常从灵舟跃下，落至地面。杨瑶抬手轻召，灵舟瞬间缩回纤细桃枝，飞入她掌心消失不见。</w:t>
      </w:r>
    </w:p>
    <w:p w14:paraId="5654D9FE">
      <w:pPr>
        <w:pStyle w:val="style0"/>
        <w:rPr>
          <w:rFonts w:hint="eastAsia"/>
        </w:rPr>
      </w:pPr>
      <w:r>
        <w:rPr>
          <w:rFonts w:hint="eastAsia"/>
        </w:rPr>
        <w:t>△杨瑶取出一块玉质令牌，递向姬太常。</w:t>
      </w:r>
    </w:p>
    <w:p w14:paraId="29212D59">
      <w:pPr>
        <w:pStyle w:val="style0"/>
        <w:rPr>
          <w:rFonts w:hint="eastAsia"/>
        </w:rPr>
      </w:pPr>
      <w:r>
        <w:rPr>
          <w:rFonts w:hint="eastAsia"/>
        </w:rPr>
        <w:t>杨瑶：此番多谢你舍命相救。你虽是师兄亲传弟子，修习的多半是下品功法。这是我的身份令牌，你拿着去藏经阁，任意挑选功法，所需功勋值，全算在我头上。</w:t>
      </w:r>
    </w:p>
    <w:p w14:paraId="2268EEDE">
      <w:pPr>
        <w:pStyle w:val="style0"/>
        <w:rPr>
          <w:rFonts w:hint="eastAsia"/>
        </w:rPr>
      </w:pPr>
      <w:r>
        <w:rPr>
          <w:rFonts w:hint="eastAsia"/>
        </w:rPr>
        <w:t>姬太常（连忙推辞，拱手正色）：师姑于我有恩，救您是我分内之事，绝不敢要报答。</w:t>
      </w:r>
    </w:p>
    <w:p w14:paraId="6686FD43">
      <w:pPr>
        <w:pStyle w:val="style0"/>
        <w:rPr>
          <w:rFonts w:hint="eastAsia"/>
        </w:rPr>
      </w:pPr>
      <w:r>
        <w:rPr>
          <w:rFonts w:hint="eastAsia"/>
        </w:rPr>
        <w:t>杨瑶（不由分说，将令牌强硬塞进他手中，执拗）：不行，你若不收下，我便不放你走。</w:t>
      </w:r>
    </w:p>
    <w:p w14:paraId="0FCFC019">
      <w:pPr>
        <w:pStyle w:val="style0"/>
        <w:rPr>
          <w:rFonts w:hint="eastAsia"/>
        </w:rPr>
      </w:pPr>
      <w:r>
        <w:rPr>
          <w:rFonts w:hint="eastAsia"/>
        </w:rPr>
        <w:t xml:space="preserve"> △杨瑶忽然凑近姬太常，指尖轻缓地在他胸膛画圈，眉眼含娇。姬太常故作羞涩，慌忙偏过头，摆出正人君子模样，实则悄悄抬手，擦去唇角鼻血。</w:t>
      </w:r>
    </w:p>
    <w:p w14:paraId="6B28ED87">
      <w:pPr>
        <w:pStyle w:val="style0"/>
        <w:rPr>
          <w:rFonts w:hint="eastAsia"/>
        </w:rPr>
      </w:pPr>
      <w:r>
        <w:rPr>
          <w:rFonts w:hint="eastAsia"/>
        </w:rPr>
        <w:t>姬太常（os）：这身段，这容貌，再这般主动，我实在快撑不住了！</w:t>
      </w:r>
    </w:p>
    <w:p w14:paraId="748F33EB">
      <w:pPr>
        <w:pStyle w:val="style0"/>
        <w:rPr>
          <w:rFonts w:hint="eastAsia"/>
        </w:rPr>
      </w:pPr>
    </w:p>
    <w:p w14:paraId="55BAD727">
      <w:pPr>
        <w:pStyle w:val="style0"/>
        <w:rPr>
          <w:rFonts w:hint="eastAsia"/>
        </w:rPr>
      </w:pPr>
    </w:p>
    <w:p w14:paraId="5ED0B006">
      <w:pPr>
        <w:pStyle w:val="style0"/>
        <w:rPr>
          <w:rFonts w:hint="eastAsia"/>
        </w:rPr>
      </w:pPr>
      <w:r>
        <w:rPr>
          <w:rFonts w:hint="eastAsia"/>
        </w:rPr>
        <w:t>第6集</w:t>
      </w:r>
    </w:p>
    <w:p w14:paraId="3291229B">
      <w:pPr>
        <w:pStyle w:val="style0"/>
        <w:rPr>
          <w:rFonts w:hint="eastAsia"/>
        </w:rPr>
      </w:pPr>
      <w:r>
        <w:rPr>
          <w:rFonts w:hint="eastAsia"/>
        </w:rPr>
        <w:t>6-1 宗门 夜 内</w:t>
      </w:r>
    </w:p>
    <w:p w14:paraId="12F19D9E">
      <w:pPr>
        <w:pStyle w:val="style0"/>
        <w:rPr>
          <w:rFonts w:hint="eastAsia"/>
        </w:rPr>
      </w:pPr>
      <w:r>
        <w:rPr>
          <w:rFonts w:hint="eastAsia"/>
        </w:rPr>
        <w:t>人物：杨瑶 姬太常</w:t>
      </w:r>
    </w:p>
    <w:p w14:paraId="537CECFD">
      <w:pPr>
        <w:pStyle w:val="style0"/>
        <w:rPr>
          <w:rFonts w:hint="eastAsia"/>
        </w:rPr>
      </w:pPr>
      <w:r>
        <w:rPr>
          <w:rFonts w:hint="eastAsia"/>
        </w:rPr>
        <w:t>△杨瑶满意地打量姬太常，将令牌塞进他怀里。</w:t>
      </w:r>
    </w:p>
    <w:p w14:paraId="14AC5CD5">
      <w:pPr>
        <w:pStyle w:val="style0"/>
        <w:rPr>
          <w:rFonts w:hint="eastAsia"/>
        </w:rPr>
      </w:pPr>
      <w:r>
        <w:rPr>
          <w:rFonts w:hint="eastAsia"/>
        </w:rPr>
        <w:t>杨瑶（抛媚眼，转身）：不愧是我师兄的徒弟，果然一样人品高尚。明天来丹殿还令牌，顺便在我手下干活，我给你谋份好差事。</w:t>
      </w:r>
    </w:p>
    <w:p w14:paraId="289773EF">
      <w:pPr>
        <w:pStyle w:val="style0"/>
        <w:rPr>
          <w:rFonts w:hint="eastAsia"/>
        </w:rPr>
      </w:pPr>
      <w:r>
        <w:rPr>
          <w:rFonts w:hint="eastAsia"/>
        </w:rPr>
        <w:t>姬太常（抱拳行礼）：多谢师姑！</w:t>
      </w:r>
    </w:p>
    <w:p w14:paraId="7B7E40C0">
      <w:pPr>
        <w:pStyle w:val="style0"/>
        <w:rPr>
          <w:rFonts w:hint="eastAsia"/>
        </w:rPr>
      </w:pPr>
      <w:r>
        <w:rPr>
          <w:rFonts w:hint="eastAsia"/>
        </w:rPr>
        <w:t>△姬太常握紧令牌，御剑腾空。</w:t>
      </w:r>
    </w:p>
    <w:p w14:paraId="1DC080C2">
      <w:pPr>
        <w:pStyle w:val="style0"/>
        <w:rPr>
          <w:rFonts w:hint="eastAsia"/>
        </w:rPr>
      </w:pPr>
      <w:r>
        <w:rPr>
          <w:rFonts w:hint="eastAsia"/>
        </w:rPr>
        <w:t>姬太常（目光灼灼）：正愁上哪找隐匿功法。那老登的亲传弟子，每月只领一份勉强修炼的碎资源。想变强、拿功法，得靠功勋值去换。明天一早，藏经阁。</w:t>
      </w:r>
    </w:p>
    <w:p w14:paraId="003E0046">
      <w:pPr>
        <w:pStyle w:val="style0"/>
        <w:rPr>
          <w:rFonts w:hint="eastAsia"/>
        </w:rPr>
      </w:pPr>
      <w:r>
        <w:rPr>
          <w:rFonts w:hint="eastAsia"/>
        </w:rPr>
        <w:t>6-2 藏经阁 日 内/外</w:t>
      </w:r>
    </w:p>
    <w:p w14:paraId="71539013">
      <w:pPr>
        <w:pStyle w:val="style0"/>
        <w:rPr>
          <w:rFonts w:hint="eastAsia"/>
        </w:rPr>
      </w:pPr>
      <w:r>
        <w:rPr>
          <w:rFonts w:hint="eastAsia"/>
        </w:rPr>
        <w:t>人物：姬太常 王老头（青云宗老长老）</w:t>
      </w:r>
    </w:p>
    <w:p w14:paraId="23CE65A2">
      <w:pPr>
        <w:pStyle w:val="style0"/>
        <w:rPr>
          <w:rFonts w:hint="eastAsia"/>
        </w:rPr>
      </w:pPr>
      <w:r>
        <w:rPr>
          <w:rFonts w:hint="eastAsia"/>
        </w:rPr>
        <w:t>△姬太常望着眼前飞檐斗拱、古气磅礴的阁楼，微微一怔。</w:t>
      </w:r>
    </w:p>
    <w:p w14:paraId="668FCCB7">
      <w:pPr>
        <w:pStyle w:val="style0"/>
        <w:rPr>
          <w:rFonts w:hint="eastAsia"/>
        </w:rPr>
      </w:pPr>
      <w:r>
        <w:rPr>
          <w:rFonts w:hint="eastAsia"/>
        </w:rPr>
        <w:t>姬太常（阔步走入）：这就是藏经阁？好生气派。</w:t>
      </w:r>
    </w:p>
    <w:p w14:paraId="1702C2EB">
      <w:pPr>
        <w:pStyle w:val="style0"/>
        <w:rPr>
          <w:rFonts w:hint="eastAsia"/>
        </w:rPr>
      </w:pPr>
      <w:r>
        <w:rPr>
          <w:rFonts w:hint="eastAsia"/>
        </w:rPr>
        <w:t>△殿内光线幽沉，王老头歪在木案后打盹。姬太常递上令牌。</w:t>
      </w:r>
    </w:p>
    <w:p w14:paraId="55DE3BED">
      <w:pPr>
        <w:pStyle w:val="style0"/>
        <w:rPr>
          <w:rFonts w:hint="eastAsia"/>
        </w:rPr>
      </w:pPr>
      <w:r>
        <w:rPr>
          <w:rFonts w:hint="eastAsia"/>
        </w:rPr>
        <w:t>姬太常（恭声）：师伯早安，奉杨瑶长老之命，来选一部功法。</w:t>
      </w:r>
    </w:p>
    <w:p w14:paraId="12A8DB52">
      <w:pPr>
        <w:pStyle w:val="style0"/>
        <w:rPr>
          <w:rFonts w:hint="eastAsia"/>
        </w:rPr>
      </w:pPr>
      <w:r>
        <w:rPr>
          <w:rFonts w:hint="eastAsia"/>
        </w:rPr>
        <w:t>△王老头眼皮没抬，随意挥了挥手。</w:t>
      </w:r>
    </w:p>
    <w:p w14:paraId="0E28FA7C">
      <w:pPr>
        <w:pStyle w:val="style0"/>
        <w:rPr>
          <w:rFonts w:hint="eastAsia"/>
        </w:rPr>
      </w:pPr>
      <w:r>
        <w:rPr>
          <w:rFonts w:hint="eastAsia"/>
        </w:rPr>
        <w:t>△姬太常穿过层层书架，抬头——中央半空浮着一面巨大的光书，抬手写下，隐匿修为的功法。顿时，三本古籍凭空落下。他一一翻看。</w:t>
      </w:r>
    </w:p>
    <w:p w14:paraId="6F855A03">
      <w:pPr>
        <w:pStyle w:val="style0"/>
        <w:rPr>
          <w:rFonts w:hint="eastAsia"/>
        </w:rPr>
      </w:pPr>
      <w:r>
        <w:rPr>
          <w:rFonts w:hint="eastAsia"/>
        </w:rPr>
        <w:t>姬太常（自语）：龟息诀……就它了。</w:t>
      </w:r>
    </w:p>
    <w:p w14:paraId="1C141687">
      <w:pPr>
        <w:pStyle w:val="style0"/>
        <w:rPr>
          <w:rFonts w:hint="eastAsia"/>
        </w:rPr>
      </w:pPr>
      <w:r>
        <w:rPr>
          <w:rFonts w:hint="eastAsia"/>
        </w:rPr>
        <w:t>姬太常（沉声）：系统，领取全部奖励，全加修为！</w:t>
      </w:r>
    </w:p>
    <w:p w14:paraId="687F5D30">
      <w:pPr>
        <w:pStyle w:val="style0"/>
        <w:rPr>
          <w:rFonts w:hint="eastAsia"/>
        </w:rPr>
      </w:pPr>
      <w:r>
        <w:rPr>
          <w:rFonts w:hint="eastAsia"/>
        </w:rPr>
        <w:t>系统（vo）：恭喜宿主获得烈火宗主百分之三十的修为！</w:t>
      </w:r>
    </w:p>
    <w:p w14:paraId="3ACD635B">
      <w:pPr>
        <w:pStyle w:val="style0"/>
        <w:rPr>
          <w:rFonts w:hint="eastAsia"/>
        </w:rPr>
      </w:pPr>
      <w:r>
        <w:rPr>
          <w:rFonts w:hint="eastAsia"/>
        </w:rPr>
        <w:t>△姬太常全身猛然爆出炽烈的红光，火焰如蛇缠绕双臂。头发倒竖飞扬，一头赤红色的烈焰虎虚影从他背后咆哮而出，虎口大张，环绕他飞旋三圈。上衣瞬间烧成灰烬。</w:t>
      </w:r>
    </w:p>
    <w:p w14:paraId="588713B4">
      <w:pPr>
        <w:pStyle w:val="style0"/>
        <w:rPr>
          <w:rFonts w:hint="eastAsia"/>
        </w:rPr>
      </w:pPr>
      <w:r>
        <w:rPr>
          <w:rFonts w:hint="eastAsia"/>
        </w:rPr>
        <w:t>姬太常（握拳os）：这股力量……才只是烈焰宗主的三成修为，便能直接送我冲上筑基六重！若得在得其他人的修为——青云宗天骄？不，修仙界第一人，也未必不可！</w:t>
      </w:r>
    </w:p>
    <w:p w14:paraId="580959CE">
      <w:pPr>
        <w:pStyle w:val="style0"/>
        <w:rPr>
          <w:rFonts w:hint="eastAsia"/>
        </w:rPr>
      </w:pPr>
      <w:r>
        <w:rPr>
          <w:rFonts w:hint="eastAsia"/>
        </w:rPr>
        <w:t>△木案上的王老头猛地睁开眼，看向姬太常的方向。</w:t>
      </w:r>
    </w:p>
    <w:p w14:paraId="411EB1D4">
      <w:pPr>
        <w:pStyle w:val="style0"/>
        <w:rPr>
          <w:rFonts w:hint="eastAsia"/>
        </w:rPr>
      </w:pPr>
      <w:r>
        <w:rPr>
          <w:rFonts w:hint="eastAsia"/>
        </w:rPr>
        <w:t>王老头（低语）：进阁前还是练气八重……这一炷香的工夫，便筑基六重？就算是顿悟，也没这般荒唐……青云宗内门，何时藏了这等妖孽？</w:t>
      </w:r>
    </w:p>
    <w:p w14:paraId="0D99E2B2">
      <w:pPr>
        <w:pStyle w:val="style0"/>
        <w:rPr>
          <w:rFonts w:hint="eastAsia"/>
        </w:rPr>
      </w:pPr>
    </w:p>
    <w:p w14:paraId="6430B1E4">
      <w:pPr>
        <w:pStyle w:val="style0"/>
        <w:rPr>
          <w:rFonts w:hint="eastAsia"/>
        </w:rPr>
      </w:pPr>
    </w:p>
    <w:p w14:paraId="7B3E7FF1">
      <w:pPr>
        <w:pStyle w:val="style0"/>
        <w:rPr>
          <w:rFonts w:hint="eastAsia"/>
        </w:rPr>
      </w:pPr>
      <w:r>
        <w:rPr>
          <w:rFonts w:hint="eastAsia"/>
        </w:rPr>
        <w:t>第7集</w:t>
      </w:r>
    </w:p>
    <w:p w14:paraId="22F58DCD">
      <w:pPr>
        <w:pStyle w:val="style0"/>
        <w:rPr>
          <w:rFonts w:hint="eastAsia"/>
        </w:rPr>
      </w:pPr>
      <w:r>
        <w:rPr>
          <w:rFonts w:hint="eastAsia"/>
        </w:rPr>
        <w:t xml:space="preserve"> </w:t>
      </w:r>
    </w:p>
    <w:p w14:paraId="668FA008">
      <w:pPr>
        <w:pStyle w:val="style0"/>
        <w:rPr>
          <w:rFonts w:hint="eastAsia"/>
        </w:rPr>
      </w:pPr>
      <w:r>
        <w:rPr>
          <w:rFonts w:hint="eastAsia"/>
        </w:rPr>
        <w:t>7-1 藏经阁 日 内/外</w:t>
      </w:r>
    </w:p>
    <w:p w14:paraId="04D9D81E">
      <w:pPr>
        <w:pStyle w:val="style0"/>
        <w:rPr>
          <w:rFonts w:hint="eastAsia"/>
        </w:rPr>
      </w:pPr>
      <w:r>
        <w:rPr>
          <w:rFonts w:hint="eastAsia"/>
        </w:rPr>
        <w:t xml:space="preserve"> 人物：姬太常、王老头（青云宗老长老）</w:t>
      </w:r>
    </w:p>
    <w:p w14:paraId="0E33F680">
      <w:pPr>
        <w:pStyle w:val="style0"/>
        <w:rPr>
          <w:rFonts w:hint="eastAsia"/>
        </w:rPr>
      </w:pPr>
      <w:r>
        <w:rPr>
          <w:rFonts w:hint="eastAsia"/>
        </w:rPr>
        <w:t xml:space="preserve"> △王老头轻抚胡须，满脸惊叹，望着藏经阁内久久未散的灵力波动。</w:t>
      </w:r>
    </w:p>
    <w:p w14:paraId="50DA49C1">
      <w:pPr>
        <w:pStyle w:val="style0"/>
        <w:rPr>
          <w:rFonts w:hint="eastAsia"/>
        </w:rPr>
      </w:pPr>
      <w:r>
        <w:rPr>
          <w:rFonts w:hint="eastAsia"/>
        </w:rPr>
        <w:t>王老头：此等天赋，堪称逆天！想我当年被称作宗门天才，参悟功法耗费一月才顿悟筑基，他不过看了几眼，竟直接连破数重境界，实属妖孽！</w:t>
      </w:r>
    </w:p>
    <w:p w14:paraId="3D5CF016">
      <w:pPr>
        <w:pStyle w:val="style0"/>
        <w:rPr>
          <w:rFonts w:hint="eastAsia"/>
        </w:rPr>
      </w:pPr>
      <w:r>
        <w:rPr>
          <w:rFonts w:hint="eastAsia"/>
        </w:rPr>
        <w:t xml:space="preserve"> △姬太常抬手凝出灵力，周身微光闪过，破损的衣物瞬间复原规整，迈步走出藏经阁。</w:t>
      </w:r>
    </w:p>
    <w:p w14:paraId="16473267">
      <w:pPr>
        <w:pStyle w:val="style0"/>
        <w:rPr>
          <w:rFonts w:hint="eastAsia"/>
        </w:rPr>
      </w:pPr>
      <w:r>
        <w:rPr>
          <w:rFonts w:hint="eastAsia"/>
        </w:rPr>
        <w:t>姬太常（os）：隐匿修为的功法已到手，眼下便去丹殿找杨瑶，瞧瞧她给我安排的差事。</w:t>
      </w:r>
    </w:p>
    <w:p w14:paraId="5F8661A3">
      <w:pPr>
        <w:pStyle w:val="style0"/>
        <w:rPr>
          <w:rFonts w:hint="eastAsia"/>
        </w:rPr>
      </w:pPr>
      <w:r>
        <w:rPr>
          <w:rFonts w:hint="eastAsia"/>
        </w:rPr>
        <w:t xml:space="preserve"> 7-2 丹殿 日 内</w:t>
      </w:r>
    </w:p>
    <w:p w14:paraId="3BC0C3DE">
      <w:pPr>
        <w:pStyle w:val="style0"/>
        <w:rPr>
          <w:rFonts w:hint="eastAsia"/>
        </w:rPr>
      </w:pPr>
      <w:r>
        <w:rPr>
          <w:rFonts w:hint="eastAsia"/>
        </w:rPr>
        <w:t xml:space="preserve"> 人物：姬太常、杨瑶、王老头、弟子甲、弟子乙、张婷（丹宗副宗主张三之女）</w:t>
      </w:r>
    </w:p>
    <w:p w14:paraId="2CECC929">
      <w:pPr>
        <w:pStyle w:val="style0"/>
        <w:rPr>
          <w:rFonts w:hint="eastAsia"/>
        </w:rPr>
      </w:pPr>
      <w:r>
        <w:rPr>
          <w:rFonts w:hint="eastAsia"/>
        </w:rPr>
        <w:t xml:space="preserve"> △丹殿内丹炉林立，烟火缭绕，数十名弟子各司其职忙碌炼丹，杨瑶负手立于殿中，巡视督促。</w:t>
      </w:r>
    </w:p>
    <w:p w14:paraId="0E62C803">
      <w:pPr>
        <w:pStyle w:val="style0"/>
        <w:rPr>
          <w:rFonts w:hint="eastAsia"/>
        </w:rPr>
      </w:pPr>
      <w:r>
        <w:rPr>
          <w:rFonts w:hint="eastAsia"/>
        </w:rPr>
        <w:t>△姬太常快步走上前，双手递出令牌。</w:t>
      </w:r>
    </w:p>
    <w:p w14:paraId="770CBF8F">
      <w:pPr>
        <w:pStyle w:val="style0"/>
        <w:rPr>
          <w:rFonts w:hint="eastAsia"/>
        </w:rPr>
      </w:pPr>
      <w:r>
        <w:rPr>
          <w:rFonts w:hint="eastAsia"/>
        </w:rPr>
        <w:t>姬太常：师姑，我来了，这是您的令牌，我选了……</w:t>
      </w:r>
    </w:p>
    <w:p w14:paraId="4A05A916">
      <w:pPr>
        <w:pStyle w:val="style0"/>
        <w:rPr>
          <w:rFonts w:hint="eastAsia"/>
        </w:rPr>
      </w:pPr>
      <w:r>
        <w:rPr>
          <w:rFonts w:hint="eastAsia"/>
        </w:rPr>
        <w:t xml:space="preserve"> 杨瑶（打断，伸手拿回令牌，顺势牵起他的手）：不必细说，选了什么功法都无妨。从今日起，你便是丹殿见习执事，负责记录台账、处置废丹，等你突破筑基期，即刻转为正式执事，觉得如何？</w:t>
      </w:r>
    </w:p>
    <w:p w14:paraId="200340E0">
      <w:pPr>
        <w:pStyle w:val="style0"/>
        <w:rPr>
          <w:rFonts w:hint="eastAsia"/>
        </w:rPr>
      </w:pPr>
      <w:r>
        <w:rPr>
          <w:rFonts w:hint="eastAsia"/>
        </w:rPr>
        <w:t xml:space="preserve"> △殿内众弟子闻言，齐齐停下手中动作，满脸震惊与不甘。</w:t>
      </w:r>
    </w:p>
    <w:p w14:paraId="588D4CE5">
      <w:pPr>
        <w:pStyle w:val="style0"/>
        <w:rPr>
          <w:rFonts w:hint="eastAsia"/>
        </w:rPr>
      </w:pPr>
      <w:r>
        <w:rPr>
          <w:rFonts w:hint="eastAsia"/>
        </w:rPr>
        <w:t>弟子甲（怒声质问）：长老！这可是丹殿最有油水的肥差，废丹处置暗藏不少好处，他既非丹殿弟子，又不懂炼丹，凭什么占这个位置！</w:t>
      </w:r>
    </w:p>
    <w:p w14:paraId="1AD98D11">
      <w:pPr>
        <w:pStyle w:val="style0"/>
        <w:rPr>
          <w:rFonts w:hint="eastAsia"/>
        </w:rPr>
      </w:pPr>
      <w:r>
        <w:rPr>
          <w:rFonts w:hint="eastAsia"/>
        </w:rPr>
        <w:t>弟子乙（连忙附和，拱手行礼）：恳请长老收回成命，此事于理不合，难以服众！</w:t>
      </w:r>
    </w:p>
    <w:p w14:paraId="52B6F820">
      <w:pPr>
        <w:pStyle w:val="style0"/>
        <w:rPr>
          <w:rFonts w:hint="eastAsia"/>
        </w:rPr>
      </w:pPr>
      <w:r>
        <w:rPr>
          <w:rFonts w:hint="eastAsia"/>
        </w:rPr>
        <w:t>杨瑶（面色一沉，不悦）：我身为丹殿长老、三品炼丹师，难道连任命一名见习执事的资格都没有？</w:t>
      </w:r>
    </w:p>
    <w:p w14:paraId="07227B7B">
      <w:pPr>
        <w:pStyle w:val="style0"/>
        <w:rPr>
          <w:rFonts w:hint="eastAsia"/>
        </w:rPr>
      </w:pPr>
      <w:r>
        <w:rPr>
          <w:rFonts w:hint="eastAsia"/>
        </w:rPr>
        <w:t>△人群中，张婷缓步走出，脸上满是不屑，轻蔑地扫过姬太常。</w:t>
      </w:r>
    </w:p>
    <w:p w14:paraId="414613DC">
      <w:pPr>
        <w:pStyle w:val="style0"/>
        <w:rPr>
          <w:rFonts w:hint="eastAsia"/>
        </w:rPr>
      </w:pPr>
      <w:r>
        <w:rPr>
          <w:rFonts w:hint="eastAsia"/>
        </w:rPr>
        <w:t>张婷：长老您自然有资格，但宗门规矩明确，见习执事最低需筑基修为，他不过练气境，根本不够格。您若执意偏袒，休怪我们联名上报执法堂！</w:t>
      </w:r>
    </w:p>
    <w:p w14:paraId="3933332F">
      <w:pPr>
        <w:pStyle w:val="style0"/>
        <w:rPr>
          <w:rFonts w:hint="eastAsia"/>
        </w:rPr>
      </w:pPr>
      <w:r>
        <w:rPr>
          <w:rFonts w:hint="eastAsia"/>
        </w:rPr>
        <w:t>弟子甲（嗤笑一声，刻薄）：一个练气期的废物，也敢抢我们的差事，痴心妄想！除非你立刻突破成筑基期，否则别想碰这位置！</w:t>
      </w:r>
    </w:p>
    <w:p w14:paraId="2811E7C0">
      <w:pPr>
        <w:pStyle w:val="style0"/>
        <w:rPr>
          <w:rFonts w:hint="eastAsia"/>
        </w:rPr>
      </w:pPr>
      <w:r>
        <w:rPr>
          <w:rFonts w:hint="eastAsia"/>
        </w:rPr>
        <w:t xml:space="preserve">弟子乙：没错，长老您即便位高权重，也不能公然破了宗门规矩，否则全体弟子定要讨个说法！ </w:t>
      </w:r>
    </w:p>
    <w:p w14:paraId="107918BB">
      <w:pPr>
        <w:pStyle w:val="style0"/>
        <w:rPr>
          <w:rFonts w:hint="eastAsia"/>
        </w:rPr>
      </w:pPr>
      <w:r>
        <w:rPr>
          <w:rFonts w:hint="eastAsia"/>
        </w:rPr>
        <w:t>△杨瑶被众人围堵质问，脸色难堪，一时下不来台。姬太常上前一步，将她护在身后，拍其肩安抚，随即转头看向众弟子，冷笑。</w:t>
      </w:r>
    </w:p>
    <w:p w14:paraId="1AC2EA02">
      <w:pPr>
        <w:pStyle w:val="style0"/>
        <w:rPr>
          <w:rFonts w:hint="eastAsia"/>
        </w:rPr>
      </w:pPr>
      <w:r>
        <w:rPr>
          <w:rFonts w:hint="eastAsia"/>
        </w:rPr>
        <w:t>姬太常：不就是筑基期？我现在便突破给你们看。</w:t>
      </w:r>
    </w:p>
    <w:p w14:paraId="09A3D091">
      <w:pPr>
        <w:pStyle w:val="style0"/>
        <w:rPr>
          <w:rFonts w:hint="eastAsia"/>
        </w:rPr>
      </w:pPr>
      <w:r>
        <w:rPr>
          <w:rFonts w:hint="eastAsia"/>
        </w:rPr>
        <w:t>△话音落，姬太常周身骤然泛起白光，一圈圈圆形白色灵力光波以他为中心扩散，众弟子瞬间被震倒在地，动弹不得。</w:t>
      </w:r>
    </w:p>
    <w:p w14:paraId="60568A8D">
      <w:pPr>
        <w:pStyle w:val="style0"/>
        <w:rPr>
          <w:rFonts w:hint="eastAsia"/>
        </w:rPr>
      </w:pPr>
    </w:p>
    <w:p w14:paraId="79533F27">
      <w:pPr>
        <w:pStyle w:val="style0"/>
        <w:rPr>
          <w:rFonts w:hint="eastAsia"/>
        </w:rPr>
      </w:pPr>
    </w:p>
    <w:p w14:paraId="43ADF357">
      <w:pPr>
        <w:pStyle w:val="style0"/>
        <w:rPr>
          <w:rFonts w:hint="eastAsia"/>
        </w:rPr>
      </w:pPr>
    </w:p>
    <w:p w14:paraId="25E048E4">
      <w:pPr>
        <w:pStyle w:val="style0"/>
        <w:rPr>
          <w:rFonts w:hint="eastAsia"/>
        </w:rPr>
      </w:pPr>
      <w:r>
        <w:rPr>
          <w:rFonts w:hint="eastAsia"/>
        </w:rPr>
        <w:t>第8集</w:t>
      </w:r>
    </w:p>
    <w:p w14:paraId="7E3042B8">
      <w:pPr>
        <w:pStyle w:val="style0"/>
        <w:rPr>
          <w:rFonts w:hint="eastAsia"/>
        </w:rPr>
      </w:pPr>
      <w:r>
        <w:rPr>
          <w:rFonts w:hint="eastAsia"/>
        </w:rPr>
        <w:t xml:space="preserve"> 8-1 丹殿 日 内</w:t>
      </w:r>
    </w:p>
    <w:p w14:paraId="70A620A3">
      <w:pPr>
        <w:pStyle w:val="style0"/>
        <w:rPr>
          <w:rFonts w:hint="eastAsia"/>
        </w:rPr>
      </w:pPr>
      <w:r>
        <w:rPr>
          <w:rFonts w:hint="eastAsia"/>
        </w:rPr>
        <w:t xml:space="preserve"> 人物：姬太常、杨瑶、弟子甲、弟子乙、张婷（丹宗副宗主张三之女）</w:t>
      </w:r>
    </w:p>
    <w:p w14:paraId="7810309E">
      <w:pPr>
        <w:pStyle w:val="style0"/>
        <w:rPr>
          <w:rFonts w:hint="eastAsia"/>
        </w:rPr>
      </w:pPr>
      <w:r>
        <w:rPr>
          <w:rFonts w:hint="eastAsia"/>
        </w:rPr>
        <w:t>△众弟子纷纷倒地，望着姬太常，满脸皆是不敢置信的神色。</w:t>
      </w:r>
    </w:p>
    <w:p w14:paraId="01761ADC">
      <w:pPr>
        <w:pStyle w:val="style0"/>
        <w:rPr>
          <w:rFonts w:hint="eastAsia"/>
        </w:rPr>
      </w:pPr>
      <w:r>
        <w:rPr>
          <w:rFonts w:hint="eastAsia"/>
        </w:rPr>
        <w:t>弟子甲（不可思议）：他不是练气期的废物吗？怎么瞬间就破入筑基期一重了？这等天赋，简直是妖孽！</w:t>
      </w:r>
    </w:p>
    <w:p w14:paraId="69F847CC">
      <w:pPr>
        <w:pStyle w:val="style0"/>
        <w:rPr>
          <w:rFonts w:hint="eastAsia"/>
        </w:rPr>
      </w:pPr>
      <w:r>
        <w:rPr>
          <w:rFonts w:hint="eastAsia"/>
        </w:rPr>
        <w:t xml:space="preserve"> 杨瑶（满眼惊喜，牵住姬太常的手，急切发问）：小常，你……你是什么时候突破的？</w:t>
      </w:r>
    </w:p>
    <w:p w14:paraId="7CEE7C16">
      <w:pPr>
        <w:pStyle w:val="style0"/>
        <w:rPr>
          <w:rFonts w:hint="eastAsia"/>
        </w:rPr>
      </w:pPr>
      <w:r>
        <w:rPr>
          <w:rFonts w:hint="eastAsia"/>
        </w:rPr>
        <w:t xml:space="preserve"> 姬太常（用手摸她的手背，温和笑）：托师姑的福，今早去藏经阁换了功法，参悟时意外顿悟，再加这些年的修为积累，才厚积薄发，踏入筑基期。</w:t>
      </w:r>
    </w:p>
    <w:p w14:paraId="71F44D10">
      <w:pPr>
        <w:pStyle w:val="style0"/>
        <w:rPr>
          <w:rFonts w:hint="eastAsia"/>
        </w:rPr>
      </w:pPr>
      <w:r>
        <w:rPr>
          <w:rFonts w:hint="eastAsia"/>
        </w:rPr>
        <w:t>姬太常（os）：女子向来慕强，适时展露天赋与实力，才能彻底俘获她的芳心。</w:t>
      </w:r>
    </w:p>
    <w:p w14:paraId="18460B12">
      <w:pPr>
        <w:pStyle w:val="style0"/>
        <w:rPr>
          <w:rFonts w:hint="eastAsia"/>
        </w:rPr>
      </w:pPr>
      <w:r>
        <w:rPr>
          <w:rFonts w:hint="eastAsia"/>
        </w:rPr>
        <w:t>杨瑶（os，震惊不已）：顿悟？那可是唯有宗门顶尖天才才能触及的境界，他的天赋竟恐怖至此！</w:t>
      </w:r>
    </w:p>
    <w:p w14:paraId="1D17EE3F">
      <w:pPr>
        <w:pStyle w:val="style0"/>
        <w:rPr>
          <w:rFonts w:hint="eastAsia"/>
        </w:rPr>
      </w:pPr>
      <w:r>
        <w:rPr>
          <w:rFonts w:hint="eastAsia"/>
        </w:rPr>
        <w:t>杨瑶（难掩欣喜，上前一把抱住姬太常）：好！好得很！我就知道你绝非池鱼！如今你已是筑基期修为，我正式任命你为丹殿执事，你们谁还有异议？</w:t>
      </w:r>
    </w:p>
    <w:p w14:paraId="05E0DD75">
      <w:pPr>
        <w:pStyle w:val="style0"/>
        <w:rPr>
          <w:rFonts w:hint="eastAsia"/>
        </w:rPr>
      </w:pPr>
      <w:r>
        <w:rPr>
          <w:rFonts w:hint="eastAsia"/>
        </w:rPr>
        <w:t>△杨瑶松开手，双手叉腰，神色激动又骄傲，扫视着缓缓起身的众人。</w:t>
      </w:r>
    </w:p>
    <w:p w14:paraId="47406C67">
      <w:pPr>
        <w:pStyle w:val="style0"/>
        <w:rPr>
          <w:rFonts w:hint="eastAsia"/>
        </w:rPr>
      </w:pPr>
      <w:r>
        <w:rPr>
          <w:rFonts w:hint="eastAsia"/>
        </w:rPr>
        <w:t>系统（vo）：检测到杨瑶好感度提升5点，当前好感度35，好感度达到100将触发惊喜奖励。</w:t>
      </w:r>
    </w:p>
    <w:p w14:paraId="159D7EA7">
      <w:pPr>
        <w:pStyle w:val="style0"/>
        <w:rPr>
          <w:rFonts w:hint="eastAsia"/>
        </w:rPr>
      </w:pPr>
      <w:r>
        <w:rPr>
          <w:rFonts w:hint="eastAsia"/>
        </w:rPr>
        <w:t>张婷（面色铁青，不服）：丹殿执事任命需走正规流程，绝非杨长老你一句话就能定，宗门规矩不能破！</w:t>
      </w:r>
    </w:p>
    <w:p w14:paraId="7D6EDD8D">
      <w:pPr>
        <w:pStyle w:val="style0"/>
        <w:rPr>
          <w:rFonts w:hint="eastAsia"/>
        </w:rPr>
      </w:pPr>
      <w:r>
        <w:rPr>
          <w:rFonts w:hint="eastAsia"/>
        </w:rPr>
        <w:t>杨瑶（果断）：我这便去为他办理流程，此事就这么定了！</w:t>
      </w:r>
    </w:p>
    <w:p w14:paraId="14564A2A">
      <w:pPr>
        <w:pStyle w:val="style0"/>
        <w:rPr>
          <w:rFonts w:hint="eastAsia"/>
        </w:rPr>
      </w:pPr>
      <w:r>
        <w:rPr>
          <w:rFonts w:hint="eastAsia"/>
        </w:rPr>
        <w:t>△杨瑶说完，快步转身离开丹殿。</w:t>
      </w:r>
    </w:p>
    <w:p w14:paraId="66307330">
      <w:pPr>
        <w:pStyle w:val="style0"/>
        <w:rPr>
          <w:rFonts w:hint="eastAsia"/>
        </w:rPr>
      </w:pPr>
      <w:r>
        <w:rPr>
          <w:rFonts w:hint="eastAsia"/>
        </w:rPr>
        <w:t>△张婷怒视姬太常，迈步上前，唰地抽出长剑指姬太常，神色嚣张跋扈。</w:t>
      </w:r>
    </w:p>
    <w:p w14:paraId="05294E3A">
      <w:pPr>
        <w:pStyle w:val="style0"/>
        <w:rPr>
          <w:rFonts w:hint="eastAsia"/>
        </w:rPr>
      </w:pPr>
      <w:r>
        <w:rPr>
          <w:rFonts w:hint="eastAsia"/>
        </w:rPr>
        <w:t>张婷：就算你是天才又如何？我父亲是丹殿副殿主，废丹执事的位置本就是我的，识相的就赶紧滚，否则别怪我对你不客气！</w:t>
      </w:r>
    </w:p>
    <w:p w14:paraId="36C5A39A">
      <w:pPr>
        <w:pStyle w:val="style0"/>
        <w:rPr>
          <w:rFonts w:hint="eastAsia"/>
        </w:rPr>
      </w:pPr>
      <w:r>
        <w:rPr>
          <w:rFonts w:hint="eastAsia"/>
        </w:rPr>
        <w:t>姬太常（眉眼微挑，挑衅）：位置我抢定了，你能奈我何？</w:t>
      </w:r>
    </w:p>
    <w:p w14:paraId="7BB00F4B">
      <w:pPr>
        <w:pStyle w:val="style0"/>
        <w:rPr>
          <w:rFonts w:hint="eastAsia"/>
        </w:rPr>
      </w:pPr>
      <w:r>
        <w:rPr>
          <w:rFonts w:hint="eastAsia"/>
        </w:rPr>
        <w:t>△张婷瞬间被激怒，脸色涨红，抬手就朝姬太常脸上扇去。姬太常反手一记耳光狠狠甩出，张婷应声倒地，脸颊瞬间红肿不堪，口中喷出几颗牙齿。</w:t>
      </w:r>
    </w:p>
    <w:p w14:paraId="01DCFB69">
      <w:pPr>
        <w:pStyle w:val="style0"/>
        <w:rPr>
          <w:rFonts w:hint="eastAsia"/>
        </w:rPr>
      </w:pPr>
      <w:r>
        <w:rPr>
          <w:rFonts w:hint="eastAsia"/>
        </w:rPr>
        <w:t>弟子甲（低声惊呼，错愕）：这人也太胆大了！就算他是天才，可那是副殿主的女儿啊！强龙还不压地头蛇，他才刚入筑基期，就不怕招来杀身之祸！</w:t>
      </w:r>
    </w:p>
    <w:p w14:paraId="021CAF47">
      <w:pPr>
        <w:pStyle w:val="style0"/>
        <w:rPr>
          <w:rFonts w:hint="eastAsia"/>
        </w:rPr>
      </w:pPr>
      <w:r>
        <w:rPr>
          <w:rFonts w:hint="eastAsia"/>
        </w:rPr>
        <w:t>张婷（趴在地上，怨毒）：你敢打我！我要杀了你！</w:t>
      </w:r>
    </w:p>
    <w:p w14:paraId="1FBFD778">
      <w:pPr>
        <w:pStyle w:val="style0"/>
        <w:rPr>
          <w:rFonts w:hint="eastAsia"/>
        </w:rPr>
      </w:pPr>
      <w:r>
        <w:rPr>
          <w:rFonts w:hint="eastAsia"/>
        </w:rPr>
        <w:t>△张婷攥紧长剑，猛地起身，刺向姬太常心脏处。</w:t>
      </w:r>
    </w:p>
    <w:p w14:paraId="3BD90C6E">
      <w:pPr>
        <w:pStyle w:val="style0"/>
        <w:rPr>
          <w:rFonts w:hint="eastAsia"/>
        </w:rPr>
      </w:pPr>
    </w:p>
    <w:p w14:paraId="25064B25">
      <w:pPr>
        <w:pStyle w:val="style0"/>
        <w:rPr>
          <w:rFonts w:hint="eastAsia"/>
        </w:rPr>
      </w:pPr>
    </w:p>
    <w:p w14:paraId="4A4DA751">
      <w:pPr>
        <w:pStyle w:val="style0"/>
        <w:rPr>
          <w:rFonts w:hint="eastAsia"/>
        </w:rPr>
      </w:pPr>
    </w:p>
    <w:p w14:paraId="623DB1B3">
      <w:pPr>
        <w:pStyle w:val="style0"/>
        <w:rPr>
          <w:rFonts w:hint="eastAsia"/>
        </w:rPr>
      </w:pPr>
      <w:r>
        <w:rPr>
          <w:rFonts w:hint="eastAsia"/>
        </w:rPr>
        <w:t>第9集</w:t>
      </w:r>
    </w:p>
    <w:p w14:paraId="415127A2">
      <w:pPr>
        <w:pStyle w:val="style0"/>
        <w:rPr>
          <w:rFonts w:hint="eastAsia"/>
        </w:rPr>
      </w:pPr>
      <w:r>
        <w:rPr>
          <w:rFonts w:hint="eastAsia"/>
        </w:rPr>
        <w:t xml:space="preserve"> 9-1 丹殿 日 内</w:t>
      </w:r>
    </w:p>
    <w:p w14:paraId="1D662321">
      <w:pPr>
        <w:pStyle w:val="style0"/>
        <w:rPr>
          <w:rFonts w:hint="eastAsia"/>
        </w:rPr>
      </w:pPr>
      <w:r>
        <w:rPr>
          <w:rFonts w:hint="eastAsia"/>
        </w:rPr>
        <w:t xml:space="preserve"> 人物：姬太常、杨瑶、弟子甲、弟子乙、张婷（丹殿副宗主张三之女）、黄海（张婷舔狗）</w:t>
      </w:r>
    </w:p>
    <w:p w14:paraId="2439214A">
      <w:pPr>
        <w:pStyle w:val="style0"/>
        <w:rPr>
          <w:rFonts w:hint="eastAsia"/>
        </w:rPr>
      </w:pPr>
      <w:r>
        <w:rPr>
          <w:rFonts w:hint="eastAsia"/>
        </w:rPr>
        <w:t xml:space="preserve"> △张婷持剑刺向姬太常心脏，姬太常身形骤然一闪，瞬移至其身后，抬脚狠狠踹在她腹部。</w:t>
      </w:r>
    </w:p>
    <w:p w14:paraId="09359DB4">
      <w:pPr>
        <w:pStyle w:val="style0"/>
        <w:rPr>
          <w:rFonts w:hint="eastAsia"/>
        </w:rPr>
      </w:pPr>
      <w:r>
        <w:rPr>
          <w:rFonts w:hint="eastAsia"/>
        </w:rPr>
        <w:t>△张婷受力跪倒在地，姬太常再抬脚踩下，她整个人重重砸在地面，地面瞬间崩裂，手中长剑脱手飞出，姬太常抬手接住，将剑架在她脖颈处。</w:t>
      </w:r>
    </w:p>
    <w:p w14:paraId="4CE47AD0">
      <w:pPr>
        <w:pStyle w:val="style0"/>
        <w:rPr>
          <w:rFonts w:hint="eastAsia"/>
        </w:rPr>
      </w:pPr>
      <w:r>
        <w:rPr>
          <w:rFonts w:hint="eastAsia"/>
        </w:rPr>
        <w:t xml:space="preserve"> 姬太常（冷笑）：我是不是给你脸了？</w:t>
      </w:r>
    </w:p>
    <w:p w14:paraId="4AFC48DA">
      <w:pPr>
        <w:pStyle w:val="style0"/>
        <w:rPr>
          <w:rFonts w:hint="eastAsia"/>
        </w:rPr>
      </w:pPr>
      <w:r>
        <w:rPr>
          <w:rFonts w:hint="eastAsia"/>
        </w:rPr>
        <w:t xml:space="preserve"> 弟子乙（震惊）：他怎么会这么强？明明今早才突破筑基期，张婷筑基两年半，竟被他一脚打成重伤！</w:t>
      </w:r>
    </w:p>
    <w:p w14:paraId="2619A68C">
      <w:pPr>
        <w:pStyle w:val="style0"/>
        <w:rPr>
          <w:rFonts w:hint="eastAsia"/>
        </w:rPr>
      </w:pPr>
      <w:r>
        <w:rPr>
          <w:rFonts w:hint="eastAsia"/>
        </w:rPr>
        <w:t>张婷（浑身发抖，惊恐磕头求饶）：我爹是丹殿副宗主张三，你敢杀我，我爹绝不会放过你！求你放了我！</w:t>
      </w:r>
    </w:p>
    <w:p w14:paraId="03B1155C">
      <w:pPr>
        <w:pStyle w:val="style0"/>
        <w:rPr>
          <w:rFonts w:hint="eastAsia"/>
        </w:rPr>
      </w:pPr>
      <w:r>
        <w:rPr>
          <w:rFonts w:hint="eastAsia"/>
        </w:rPr>
        <w:t>△几名弟子见状，连忙上前想要阻拦姬太常。张婷吓得瘫软在地，失禁失禁，趁乱连滚带爬地逃离。</w:t>
      </w:r>
    </w:p>
    <w:p w14:paraId="7C042F90">
      <w:pPr>
        <w:pStyle w:val="style0"/>
        <w:rPr>
          <w:rFonts w:hint="eastAsia"/>
        </w:rPr>
      </w:pPr>
      <w:r>
        <w:rPr>
          <w:rFonts w:hint="eastAsia"/>
        </w:rPr>
        <w:t>弟子甲（上前劝解，神色慌张）：师兄冷静，万万不能在丹殿杀人，大家都是同门，何必赶尽杀绝。</w:t>
      </w:r>
    </w:p>
    <w:p w14:paraId="64E45F0D">
      <w:pPr>
        <w:pStyle w:val="style0"/>
        <w:rPr>
          <w:rFonts w:hint="eastAsia"/>
        </w:rPr>
      </w:pPr>
      <w:r>
        <w:rPr>
          <w:rFonts w:hint="eastAsia"/>
        </w:rPr>
        <w:t>姬太常（扫视全场）：从今往后，这废丹执事之位由我来做，谁同意，谁反对？</w:t>
      </w:r>
    </w:p>
    <w:p w14:paraId="59E62413">
      <w:pPr>
        <w:pStyle w:val="style0"/>
        <w:rPr>
          <w:rFonts w:hint="eastAsia"/>
        </w:rPr>
      </w:pPr>
      <w:r>
        <w:rPr>
          <w:rFonts w:hint="eastAsia"/>
        </w:rPr>
        <w:t>△众人噤若寒蝉，站在一旁低头不语，这时黄海撸起衣袖，满脸戾气地从人群中走出。</w:t>
      </w:r>
    </w:p>
    <w:p w14:paraId="527F2CD0">
      <w:pPr>
        <w:pStyle w:val="style0"/>
        <w:rPr>
          <w:rFonts w:hint="eastAsia"/>
        </w:rPr>
      </w:pPr>
      <w:r>
        <w:rPr>
          <w:rFonts w:hint="eastAsia"/>
        </w:rPr>
        <w:t>黄海（伸手指着姬太常鼻子）：宗门正式任命还没下来，你还真把自己当执事了？张婷不过跟你开个玩笑，你竟下此狠手！立刻去给她磕头道歉，让出职位，否则我立马禀报副宗主，让你吃不了兜着走！</w:t>
      </w:r>
    </w:p>
    <w:p w14:paraId="09EBB9CF">
      <w:pPr>
        <w:pStyle w:val="style0"/>
        <w:rPr>
          <w:rFonts w:hint="eastAsia"/>
        </w:rPr>
      </w:pPr>
      <w:r>
        <w:rPr>
          <w:rFonts w:hint="eastAsia"/>
        </w:rPr>
        <w:t>△姬太常抬手对着黄海左右开弓，狠狠抽打数下，将人打得鼻青脸肿。随后他抬手凝出灵力，一把将黄海提起，甩向对面屋顶，牢牢挂在房梁之上。</w:t>
      </w:r>
    </w:p>
    <w:p w14:paraId="62CEE60E">
      <w:pPr>
        <w:pStyle w:val="style0"/>
        <w:rPr>
          <w:rFonts w:hint="eastAsia"/>
        </w:rPr>
      </w:pPr>
      <w:r>
        <w:rPr>
          <w:rFonts w:hint="eastAsia"/>
        </w:rPr>
        <w:t>姬太常（目光扫过剩余众人）：现在，还有谁反对？</w:t>
      </w:r>
    </w:p>
    <w:p w14:paraId="0BA9FA5C">
      <w:pPr>
        <w:pStyle w:val="style0"/>
        <w:rPr>
          <w:rFonts w:hint="eastAsia"/>
        </w:rPr>
      </w:pPr>
      <w:r>
        <w:rPr>
          <w:rFonts w:hint="eastAsia"/>
        </w:rPr>
        <w:t>△其余弟子纷纷惊恐摇头，下意识往后退，离姬太常远远的，随后一哄而散，各自低头忙碌炼丹，不敢再看。</w:t>
      </w:r>
    </w:p>
    <w:p w14:paraId="651D6842">
      <w:pPr>
        <w:pStyle w:val="style0"/>
        <w:rPr>
          <w:rFonts w:hint="eastAsia"/>
        </w:rPr>
      </w:pPr>
      <w:r>
        <w:rPr>
          <w:rFonts w:hint="eastAsia"/>
        </w:rPr>
        <w:t>△姬太常站在一旁，冷眼注视着弟子们炼丹。片刻后，杨瑶手持新身份牌，缓步走到他面前。</w:t>
      </w:r>
    </w:p>
    <w:p w14:paraId="2C1B3574">
      <w:pPr>
        <w:pStyle w:val="style0"/>
        <w:rPr>
          <w:rFonts w:hint="eastAsia"/>
        </w:rPr>
      </w:pPr>
      <w:r>
        <w:rPr>
          <w:rFonts w:hint="eastAsia"/>
        </w:rPr>
        <w:t>杨瑶（递过身份牌）：这是你的执事身份牌，从今往后，你便是我丹殿正式执事了。</w:t>
      </w:r>
    </w:p>
    <w:p w14:paraId="468E9686">
      <w:pPr>
        <w:pStyle w:val="style0"/>
        <w:rPr>
          <w:rFonts w:hint="eastAsia"/>
        </w:rPr>
      </w:pPr>
      <w:r>
        <w:rPr>
          <w:rFonts w:hint="eastAsia"/>
        </w:rPr>
        <w:t>姬太常（拱手行礼）：多谢师姑。</w:t>
      </w:r>
    </w:p>
    <w:p w14:paraId="30EB0456">
      <w:pPr>
        <w:pStyle w:val="style0"/>
        <w:rPr>
          <w:rFonts w:hint="eastAsia"/>
        </w:rPr>
      </w:pPr>
      <w:r>
        <w:rPr>
          <w:rFonts w:hint="eastAsia"/>
        </w:rPr>
        <w:t>杨瑶（双手捂着脸，娇羞垂眸）：我其实没比你大几岁，往后，你可以叫我杨瑶姐姐。</w:t>
      </w:r>
    </w:p>
    <w:p w14:paraId="2B87EABE">
      <w:pPr>
        <w:pStyle w:val="style0"/>
        <w:rPr>
          <w:rFonts w:hint="eastAsia"/>
        </w:rPr>
      </w:pPr>
      <w:r>
        <w:rPr>
          <w:rFonts w:hint="eastAsia"/>
        </w:rPr>
        <w:t>△姬太常伸手将杨瑶轻轻搂入怀中，俯身靠近。杨瑶脸颊通红，害羞地低下头，闭上双眼。姬太常却只是抬手，温柔擦去她额头的汗珠。</w:t>
      </w:r>
    </w:p>
    <w:p w14:paraId="4A3365F0">
      <w:pPr>
        <w:pStyle w:val="style0"/>
        <w:rPr>
          <w:rFonts w:hint="eastAsia"/>
        </w:rPr>
      </w:pPr>
      <w:r>
        <w:rPr>
          <w:rFonts w:hint="eastAsia"/>
        </w:rPr>
        <w:t>姬太常（笑）：好，杨瑶姐姐，今日为我的事奔波，辛苦你了。</w:t>
      </w:r>
    </w:p>
    <w:p w14:paraId="5D33C788">
      <w:pPr>
        <w:pStyle w:val="style0"/>
        <w:rPr>
          <w:rFonts w:hint="eastAsia"/>
        </w:rPr>
      </w:pPr>
    </w:p>
    <w:p w14:paraId="6FDD854D">
      <w:pPr>
        <w:pStyle w:val="style0"/>
        <w:rPr>
          <w:rFonts w:hint="eastAsia"/>
        </w:rPr>
      </w:pPr>
    </w:p>
    <w:p w14:paraId="4359F751">
      <w:pPr>
        <w:pStyle w:val="style0"/>
        <w:rPr>
          <w:rFonts w:hint="eastAsia"/>
        </w:rPr>
      </w:pPr>
    </w:p>
    <w:p w14:paraId="0A938F7F">
      <w:pPr>
        <w:pStyle w:val="style0"/>
        <w:rPr>
          <w:rFonts w:hint="eastAsia"/>
        </w:rPr>
      </w:pPr>
      <w:r>
        <w:rPr>
          <w:rFonts w:hint="eastAsia"/>
        </w:rPr>
        <w:t>第10集</w:t>
      </w:r>
    </w:p>
    <w:p w14:paraId="487CD7BF">
      <w:pPr>
        <w:pStyle w:val="style0"/>
        <w:rPr>
          <w:rFonts w:hint="eastAsia"/>
        </w:rPr>
      </w:pPr>
      <w:r>
        <w:rPr>
          <w:rFonts w:hint="eastAsia"/>
        </w:rPr>
        <w:t>10-1 丹殿 日 内</w:t>
      </w:r>
    </w:p>
    <w:p w14:paraId="2BBA44C5">
      <w:pPr>
        <w:pStyle w:val="style0"/>
        <w:rPr>
          <w:rFonts w:hint="eastAsia"/>
        </w:rPr>
      </w:pPr>
      <w:r>
        <w:rPr>
          <w:rFonts w:hint="eastAsia"/>
        </w:rPr>
        <w:t>人物：杨瑶 姬太常</w:t>
      </w:r>
    </w:p>
    <w:p w14:paraId="1A7BC3BA">
      <w:pPr>
        <w:pStyle w:val="style0"/>
        <w:rPr>
          <w:rFonts w:hint="eastAsia"/>
        </w:rPr>
      </w:pPr>
      <w:r>
        <w:rPr>
          <w:rFonts w:hint="eastAsia"/>
        </w:rPr>
        <w:t>△杨瑶脸颊泛红，低头绞着衣角。</w:t>
      </w:r>
    </w:p>
    <w:p w14:paraId="36154B76">
      <w:pPr>
        <w:pStyle w:val="style0"/>
        <w:rPr>
          <w:rFonts w:hint="eastAsia"/>
        </w:rPr>
      </w:pPr>
      <w:r>
        <w:rPr>
          <w:rFonts w:hint="eastAsia"/>
        </w:rPr>
        <w:t>杨瑶（os）：他好贴心……连这种细节都注意到了，我还以为他要对我……</w:t>
      </w:r>
    </w:p>
    <w:p w14:paraId="44D771B2">
      <w:pPr>
        <w:pStyle w:val="style0"/>
        <w:rPr>
          <w:rFonts w:hint="eastAsia"/>
        </w:rPr>
      </w:pPr>
      <w:r>
        <w:rPr>
          <w:rFonts w:hint="eastAsia"/>
        </w:rPr>
        <w:t>姬太常（语气随意）：对了，杨瑶姐姐，我刚刚打了张婷和一个弟子。</w:t>
      </w:r>
    </w:p>
    <w:p w14:paraId="7FCD18DC">
      <w:pPr>
        <w:pStyle w:val="style0"/>
        <w:rPr>
          <w:rFonts w:hint="eastAsia"/>
        </w:rPr>
      </w:pPr>
      <w:r>
        <w:rPr>
          <w:rFonts w:hint="eastAsia"/>
        </w:rPr>
        <w:t>△杨瑶猛地抬头，一拍胸脯，拉着姬太常往里走。</w:t>
      </w:r>
    </w:p>
    <w:p w14:paraId="5175AE33">
      <w:pPr>
        <w:pStyle w:val="style0"/>
        <w:rPr>
          <w:rFonts w:hint="eastAsia"/>
        </w:rPr>
      </w:pPr>
      <w:r>
        <w:rPr>
          <w:rFonts w:hint="eastAsia"/>
        </w:rPr>
        <w:t>杨瑶（豪气）：没事！他先动的手，这么多人看着，咱们占理。副殿主那个糟老头子，我帮你摆平。以后你在丹殿横着走。</w:t>
      </w:r>
    </w:p>
    <w:p w14:paraId="61C05A64">
      <w:pPr>
        <w:pStyle w:val="style0"/>
        <w:rPr>
          <w:rFonts w:hint="eastAsia"/>
        </w:rPr>
      </w:pPr>
      <w:r>
        <w:rPr>
          <w:rFonts w:hint="eastAsia"/>
        </w:rPr>
        <w:t>10-2 丹殿 夜 内</w:t>
      </w:r>
    </w:p>
    <w:p w14:paraId="0F2A2297">
      <w:pPr>
        <w:pStyle w:val="style0"/>
        <w:rPr>
          <w:rFonts w:hint="eastAsia"/>
        </w:rPr>
      </w:pPr>
      <w:r>
        <w:rPr>
          <w:rFonts w:hint="eastAsia"/>
        </w:rPr>
        <w:t>人物：姬太常 杨瑶</w:t>
      </w:r>
    </w:p>
    <w:p w14:paraId="5BDD195A">
      <w:pPr>
        <w:pStyle w:val="style0"/>
        <w:rPr>
          <w:rFonts w:hint="eastAsia"/>
        </w:rPr>
      </w:pPr>
      <w:r>
        <w:rPr>
          <w:rFonts w:hint="eastAsia"/>
        </w:rPr>
        <w:t>△丹炉火光明灭，映着两人并肩而坐的身影。姬太常添柴，杨瑶摇扇，丹香氤氲。一只千纸鹤折成的灵鹤，扇动翅膀，从窗缝钻入，悬停在姬太常肩头。</w:t>
      </w:r>
    </w:p>
    <w:p w14:paraId="0E6CBADB">
      <w:pPr>
        <w:pStyle w:val="style0"/>
        <w:rPr>
          <w:rFonts w:hint="eastAsia"/>
        </w:rPr>
      </w:pPr>
      <w:r>
        <w:rPr>
          <w:rFonts w:hint="eastAsia"/>
        </w:rPr>
        <w:t>杨伟乐（vo，阴沉）：徒儿，时辰不早，速来为师这里一趟，办大事。</w:t>
      </w:r>
    </w:p>
    <w:p w14:paraId="1DA131AF">
      <w:pPr>
        <w:pStyle w:val="style0"/>
        <w:rPr>
          <w:rFonts w:hint="eastAsia"/>
        </w:rPr>
      </w:pPr>
      <w:r>
        <w:rPr>
          <w:rFonts w:hint="eastAsia"/>
        </w:rPr>
        <w:t>姬太常（起身）：杨瑶姐姐，师父找我，我先走了。</w:t>
      </w:r>
    </w:p>
    <w:p w14:paraId="72D47900">
      <w:pPr>
        <w:pStyle w:val="style0"/>
        <w:rPr>
          <w:rFonts w:hint="eastAsia"/>
        </w:rPr>
      </w:pPr>
      <w:r>
        <w:rPr>
          <w:rFonts w:hint="eastAsia"/>
        </w:rPr>
        <w:t>10-3 温泉房 夜 内/外</w:t>
      </w:r>
    </w:p>
    <w:p w14:paraId="526A4EFD">
      <w:pPr>
        <w:pStyle w:val="style0"/>
        <w:rPr>
          <w:rFonts w:hint="eastAsia"/>
        </w:rPr>
      </w:pPr>
      <w:r>
        <w:rPr>
          <w:rFonts w:hint="eastAsia"/>
        </w:rPr>
        <w:t>人物：杨伟乐 姬太常 师娘</w:t>
      </w:r>
    </w:p>
    <w:p w14:paraId="34021BEE">
      <w:pPr>
        <w:pStyle w:val="style0"/>
        <w:rPr>
          <w:rFonts w:hint="eastAsia"/>
        </w:rPr>
      </w:pPr>
      <w:r>
        <w:rPr>
          <w:rFonts w:hint="eastAsia"/>
        </w:rPr>
        <w:t>△温泉房外，雾气弥漫。杨伟乐负手而立，姬太常快步走近。</w:t>
      </w:r>
    </w:p>
    <w:p w14:paraId="4C37CC6B">
      <w:pPr>
        <w:pStyle w:val="style0"/>
        <w:rPr>
          <w:rFonts w:hint="eastAsia"/>
        </w:rPr>
      </w:pPr>
      <w:r>
        <w:rPr>
          <w:rFonts w:hint="eastAsia"/>
        </w:rPr>
        <w:t>△杨伟乐从袖中掏出一颗拳头大的赤褐色药丸，递到姬太常面前。</w:t>
      </w:r>
    </w:p>
    <w:p w14:paraId="2DF6FAF5">
      <w:pPr>
        <w:pStyle w:val="style0"/>
        <w:rPr>
          <w:rFonts w:hint="eastAsia"/>
        </w:rPr>
      </w:pPr>
      <w:r>
        <w:rPr>
          <w:rFonts w:hint="eastAsia"/>
        </w:rPr>
        <w:t>杨伟乐（阴鸷）：为了让你们俩加快速度孵蛋，为师备了些东西。今晚就用上，好见成效。</w:t>
      </w:r>
    </w:p>
    <w:p w14:paraId="33134A88">
      <w:pPr>
        <w:pStyle w:val="style0"/>
        <w:rPr>
          <w:rFonts w:hint="eastAsia"/>
        </w:rPr>
      </w:pPr>
      <w:r>
        <w:rPr>
          <w:rFonts w:hint="eastAsia"/>
        </w:rPr>
        <w:t>△姬太常接过药丸，凑近一闻。</w:t>
      </w:r>
    </w:p>
    <w:p w14:paraId="218EEBE7">
      <w:pPr>
        <w:pStyle w:val="style0"/>
        <w:rPr>
          <w:rFonts w:hint="eastAsia"/>
        </w:rPr>
      </w:pPr>
      <w:r>
        <w:rPr>
          <w:rFonts w:hint="eastAsia"/>
        </w:rPr>
        <w:t>姬太常（os）：十全暖身大补丸？吃了这个，不得亢奋得跟师娘……处个十天八夜来孵蛋？这老登，丧心病狂了吧！</w:t>
      </w:r>
    </w:p>
    <w:p w14:paraId="143909FD">
      <w:pPr>
        <w:pStyle w:val="style0"/>
        <w:rPr>
          <w:rFonts w:hint="eastAsia"/>
        </w:rPr>
      </w:pPr>
      <w:r>
        <w:rPr>
          <w:rFonts w:hint="eastAsia"/>
        </w:rPr>
        <w:t>△杨伟乐忽又想起什么，从怀中摸出一根暗红色的线香，约莫小指粗，表面泛着诡异的黑气，塞进姬太常手里。</w:t>
      </w:r>
    </w:p>
    <w:p w14:paraId="5A6B2A39">
      <w:pPr>
        <w:pStyle w:val="style0"/>
        <w:rPr>
          <w:rFonts w:hint="eastAsia"/>
        </w:rPr>
      </w:pPr>
      <w:r>
        <w:rPr>
          <w:rFonts w:hint="eastAsia"/>
        </w:rPr>
        <w:t>杨伟乐（诡异笑）：对了，这个也点上。</w:t>
      </w:r>
    </w:p>
    <w:p w14:paraId="0E729C8D">
      <w:pPr>
        <w:pStyle w:val="style0"/>
        <w:rPr>
          <w:rFonts w:hint="eastAsia"/>
        </w:rPr>
      </w:pPr>
      <w:r>
        <w:rPr>
          <w:rFonts w:hint="eastAsia"/>
        </w:rPr>
        <w:t>姬太常（os）：催催香？能让人亢奋陷入幻境……这老登想让我帮他孵后代，想疯了！</w:t>
      </w:r>
    </w:p>
    <w:p w14:paraId="491B02A9">
      <w:pPr>
        <w:pStyle w:val="style0"/>
        <w:rPr>
          <w:rFonts w:hint="eastAsia"/>
        </w:rPr>
      </w:pPr>
      <w:r>
        <w:rPr>
          <w:rFonts w:hint="eastAsia"/>
        </w:rPr>
        <w:t>杨伟乐（冷声）：愣着干什么？还不进去！</w:t>
      </w:r>
    </w:p>
    <w:p w14:paraId="1656492F">
      <w:pPr>
        <w:pStyle w:val="style0"/>
        <w:rPr>
          <w:rFonts w:hint="eastAsia"/>
        </w:rPr>
      </w:pPr>
      <w:r>
        <w:rPr>
          <w:rFonts w:hint="eastAsia"/>
        </w:rPr>
        <w:t>△杨伟乐抬脚，猛踹姬太常腰侧。姬太常踉跄扑入屋内。</w:t>
      </w:r>
    </w:p>
    <w:p w14:paraId="1B9C6234">
      <w:pPr>
        <w:pStyle w:val="style0"/>
        <w:rPr>
          <w:rFonts w:hint="eastAsia"/>
        </w:rPr>
      </w:pPr>
      <w:r>
        <w:rPr>
          <w:rFonts w:hint="eastAsia"/>
        </w:rPr>
        <w:t>△屋内温泉热气蒸腾，林雪月只穿一件杏色肚兜，半跪在池边，纤手掬水泼在身上，怀中抱着一枚青灰色的蛋，姬太常脚下一滑，整个人栽进林雪月怀里，脸颊贴住那枚温热的蛋。</w:t>
      </w:r>
    </w:p>
    <w:p w14:paraId="5281AE30">
      <w:pPr>
        <w:pStyle w:val="style0"/>
        <w:rPr>
          <w:rFonts w:hint="eastAsia"/>
        </w:rPr>
      </w:pPr>
      <w:r>
        <w:rPr>
          <w:rFonts w:hint="eastAsia"/>
        </w:rPr>
        <w:t>杨伟乐：把那丸子吃了，香点上。剩下的事，不用我教了吧？</w:t>
      </w:r>
    </w:p>
    <w:p w14:paraId="40FF9185">
      <w:pPr>
        <w:pStyle w:val="style0"/>
        <w:rPr>
          <w:rFonts w:hint="eastAsia"/>
        </w:rPr>
      </w:pPr>
      <w:r>
        <w:rPr>
          <w:rFonts w:hint="eastAsia"/>
        </w:rPr>
        <w:t>姬太常（os，咬牙）：不行——一旦我和师娘共处、加速孵蛋，留给我的时间最多一个月。往后他只会使更阴的招，逼我们俩就范。得想法子，把局面翻过来。</w:t>
      </w:r>
    </w:p>
    <w:p w14:paraId="117C5A23">
      <w:pPr>
        <w:pStyle w:val="style0"/>
        <w:rPr>
          <w:rFonts w:hint="eastAsia"/>
        </w:rPr>
      </w:pPr>
    </w:p>
    <w:p w14:paraId="24CC1A81">
      <w:pPr>
        <w:pStyle w:val="style0"/>
        <w:rPr>
          <w:rFonts w:hint="eastAsia"/>
        </w:rPr>
      </w:pPr>
    </w:p>
    <w:p w14:paraId="60A4C657">
      <w:pPr>
        <w:pStyle w:val="style0"/>
        <w:rPr>
          <w:rFonts w:hint="eastAsia"/>
        </w:rPr>
      </w:pPr>
    </w:p>
    <w:p w14:paraId="2C84C74E">
      <w:pPr>
        <w:pStyle w:val="style0"/>
        <w:rPr>
          <w:rFonts w:hint="eastAsia"/>
        </w:rPr>
      </w:pPr>
    </w:p>
    <w:p w14:paraId="183621D8">
      <w:pPr>
        <w:pStyle w:val="style0"/>
        <w:rPr>
          <w:rFonts w:hint="eastAsia"/>
        </w:rPr>
      </w:pPr>
    </w:p>
    <w:sectPr>
      <w:pgSz w:w="11906" w:h="16838" w:orient="portrait"/>
      <w:pgMar w:top="1440" w:right="1800" w:bottom="1440" w:left="1800" w:header="851" w:footer="992" w:gutter="0"/>
      <w:cols w:space="0" w:num="1"/>
      <w:rtlGutter w:val="false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altName w:val="汉仪书宋二KW"/>
    <w:panose1 w:val="00020600040000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altName w:val="Kingsoft Confetti"/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0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000010101"/>
    <w:charset w:val="86"/>
    <w:family w:val="auto"/>
    <w:pitch w:val="default"/>
    <w:sig w:usb0="800002BF" w:usb1="38CF7CFA" w:usb2="00000016" w:usb3="00000000" w:csb0="00040001" w:csb1="00000000"/>
  </w:font>
  <w:font w:name="汉仪中黑KW">
    <w:altName w:val="汉仪中黑KW"/>
    <w:panose1 w:val="00020600040000010101"/>
    <w:charset w:val="86"/>
    <w:family w:val="auto"/>
    <w:pitch w:val="default"/>
    <w:sig w:usb0="A00002BF" w:usb1="18EF7CFA" w:usb2="00000016" w:usb3="00000000" w:csb0="00040000" w:csb1="00000000"/>
  </w:font>
  <w:font w:name="Courier New">
    <w:altName w:val="Courier New"/>
    <w:panose1 w:val="02070309020000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000020507"/>
    <w:charset w:val="02"/>
    <w:family w:val="roman"/>
    <w:pitch w:val="default"/>
    <w:sig w:usb0="00000000" w:usb1="00000000" w:usb2="00000000" w:usb3="00000000" w:csb0="80000000" w:csb1="00000000"/>
  </w:font>
  <w:font w:name="Kingsoft Sign">
    <w:altName w:val="Kingsoft Sign"/>
    <w:panose1 w:val="05050102010000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000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KW 55S"/>
    <w:panose1 w:val="020b0503020000020204"/>
    <w:charset w:val="86"/>
    <w:family w:val="auto"/>
    <w:pitch w:val="default"/>
    <w:sig w:usb0="00000000" w:usb1="00000000" w:usb2="00000016" w:usb3="00000000" w:csb0="0004001F" w:csb1="00000000"/>
  </w:font>
  <w:font w:name="汉仪旗黑KW 55S">
    <w:altName w:val="汉仪旗黑KW 55S"/>
    <w:panose1 w:val="00020600040000010101"/>
    <w:charset w:val="86"/>
    <w:family w:val="auto"/>
    <w:pitch w:val="default"/>
    <w:sig w:usb0="A00002BF" w:usb1="3ACF7CFA" w:usb2="00000016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embedSystemFonts/>
  <w:attachedTemplate r:id="rId1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HorizontalSpacing w:val="210"/>
  <w:drawingGridVerticalSpacing w:val="194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宋体" w:hAnsi="Times New Roman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widowControl w:val="false"/>
      <w:jc w:val="both"/>
    </w:pPr>
    <w:rPr>
      <w:rFonts w:ascii="Arial" w:cs="Times New Roman" w:eastAsia="微软雅黑" w:hAnsi="Arial"/>
      <w:kern w:val="2"/>
      <w:sz w:val="21"/>
      <w:szCs w:val="24"/>
      <w:lang w:val="en-US" w:bidi="ar-SA" w:eastAsia="zh-CN"/>
    </w:rPr>
  </w:style>
  <w:style w:type="paragraph" w:styleId="style1">
    <w:name w:val="heading 1"/>
    <w:basedOn w:val="style0"/>
    <w:next w:val="style0"/>
    <w:qFormat/>
    <w:uiPriority w:val="0"/>
    <w:pPr>
      <w:keepNext/>
      <w:keepLines/>
      <w:spacing w:before="260" w:beforeAutospacing="false" w:after="220" w:afterAutospacing="false" w:lineRule="auto" w:line="240"/>
      <w:outlineLvl w:val="0"/>
    </w:pPr>
    <w:rPr>
      <w:rFonts w:ascii="Arial" w:hAnsi="Arial"/>
      <w:b/>
      <w:kern w:val="44"/>
      <w:sz w:val="36"/>
    </w:rPr>
  </w:style>
  <w:style w:type="paragraph" w:styleId="style2">
    <w:name w:val="heading 2"/>
    <w:basedOn w:val="style0"/>
    <w:next w:val="style0"/>
    <w:qFormat/>
    <w:uiPriority w:val="0"/>
    <w:pPr>
      <w:keepNext/>
      <w:keepLines/>
      <w:spacing w:before="260" w:beforeAutospacing="false" w:after="200" w:afterAutospacing="false" w:lineRule="auto" w:line="240"/>
      <w:outlineLvl w:val="1"/>
    </w:pPr>
    <w:rPr>
      <w:rFonts w:ascii="Arial" w:hAnsi="Arial"/>
      <w:b/>
      <w:sz w:val="32"/>
    </w:rPr>
  </w:style>
  <w:style w:type="paragraph" w:styleId="style3">
    <w:name w:val="heading 3"/>
    <w:basedOn w:val="style0"/>
    <w:next w:val="style0"/>
    <w:qFormat/>
    <w:uiPriority w:val="0"/>
    <w:pPr>
      <w:keepNext/>
      <w:keepLines/>
      <w:spacing w:before="260" w:beforeAutospacing="false" w:after="180" w:afterAutospacing="false" w:lineRule="auto" w:line="240"/>
      <w:outlineLvl w:val="2"/>
    </w:pPr>
    <w:rPr>
      <w:rFonts w:ascii="Arial" w:hAnsi="Arial"/>
      <w:b/>
      <w:sz w:val="30"/>
    </w:rPr>
  </w:style>
  <w:style w:type="paragraph" w:styleId="style4">
    <w:name w:val="heading 4"/>
    <w:basedOn w:val="style0"/>
    <w:next w:val="style0"/>
    <w:qFormat/>
    <w:uiPriority w:val="0"/>
    <w:pPr>
      <w:keepNext/>
      <w:keepLines/>
      <w:spacing w:before="240" w:beforeAutospacing="false" w:after="160" w:afterAutospacing="false" w:lineRule="auto" w:line="240"/>
      <w:outlineLvl w:val="3"/>
    </w:pPr>
    <w:rPr>
      <w:rFonts w:ascii="Arial" w:hAnsi="Arial"/>
      <w:b/>
      <w:sz w:val="28"/>
    </w:rPr>
  </w:style>
  <w:style w:type="paragraph" w:styleId="style5">
    <w:name w:val="heading 5"/>
    <w:basedOn w:val="style0"/>
    <w:next w:val="style0"/>
    <w:qFormat/>
    <w:uiPriority w:val="0"/>
    <w:pPr>
      <w:keepNext/>
      <w:keepLines/>
      <w:spacing w:before="240" w:beforeAutospacing="false" w:after="160" w:afterAutospacing="false" w:lineRule="auto" w:line="240"/>
      <w:outlineLvl w:val="4"/>
    </w:pPr>
    <w:rPr>
      <w:rFonts w:ascii="Arial" w:hAnsi="Arial"/>
      <w:b/>
      <w:sz w:val="28"/>
    </w:rPr>
  </w:style>
  <w:style w:type="paragraph" w:styleId="style6">
    <w:name w:val="heading 6"/>
    <w:basedOn w:val="style0"/>
    <w:next w:val="style0"/>
    <w:qFormat/>
    <w:uiPriority w:val="0"/>
    <w:pPr>
      <w:keepNext/>
      <w:keepLines/>
      <w:spacing w:before="240" w:beforeAutospacing="false" w:after="120" w:afterAutospacing="false" w:lineRule="auto" w:line="240"/>
      <w:outlineLvl w:val="5"/>
    </w:pPr>
    <w:rPr>
      <w:rFonts w:ascii="Arial" w:hAnsi="Arial"/>
      <w:b/>
      <w:sz w:val="24"/>
    </w:rPr>
  </w:style>
  <w:style w:type="paragraph" w:styleId="style7">
    <w:name w:val="heading 7"/>
    <w:basedOn w:val="style0"/>
    <w:next w:val="style0"/>
    <w:qFormat/>
    <w:uiPriority w:val="0"/>
    <w:pPr>
      <w:keepNext/>
      <w:keepLines/>
      <w:spacing w:before="240" w:beforeAutospacing="false" w:after="120" w:afterAutospacing="false" w:lineRule="auto" w:line="240"/>
      <w:outlineLvl w:val="6"/>
    </w:pPr>
    <w:rPr>
      <w:rFonts w:ascii="Arial" w:hAnsi="Arial"/>
      <w:b/>
      <w:sz w:val="24"/>
    </w:rPr>
  </w:style>
  <w:style w:type="paragraph" w:styleId="style8">
    <w:name w:val="heading 8"/>
    <w:basedOn w:val="style0"/>
    <w:next w:val="style0"/>
    <w:qFormat/>
    <w:uiPriority w:val="0"/>
    <w:pPr>
      <w:keepNext/>
      <w:keepLines/>
      <w:spacing w:before="180" w:beforeAutospacing="false" w:after="64" w:afterAutospacing="false" w:lineRule="auto" w:line="240"/>
      <w:outlineLvl w:val="7"/>
    </w:pPr>
    <w:rPr>
      <w:rFonts w:ascii="Arial" w:hAnsi="Arial"/>
      <w:sz w:val="24"/>
    </w:rPr>
  </w:style>
  <w:style w:type="paragraph" w:styleId="style9">
    <w:name w:val="heading 9"/>
    <w:basedOn w:val="style0"/>
    <w:next w:val="style0"/>
    <w:qFormat/>
    <w:uiPriority w:val="0"/>
    <w:pPr>
      <w:keepNext/>
      <w:keepLines/>
      <w:spacing w:before="180" w:beforeAutospacing="false" w:after="64" w:afterAutospacing="false" w:lineRule="auto" w:line="240"/>
      <w:outlineLvl w:val="8"/>
    </w:pPr>
    <w:rPr>
      <w:rFonts w:ascii="Arial" w:hAnsi="Arial"/>
    </w:rPr>
  </w:style>
  <w:style w:type="character" w:default="1" w:styleId="style65">
    <w:name w:val="Default Paragraph Font"/>
    <w:next w:val="style65"/>
    <w:qFormat/>
    <w:uiPriority w:val="0"/>
    <w:rPr>
      <w:rFonts w:ascii="Calibri" w:eastAsia="微软雅黑" w:hAnsi="Calibri"/>
    </w:rPr>
  </w:style>
  <w:style w:type="table" w:default="1" w:styleId="style105">
    <w:name w:val="Normal Table"/>
    <w:next w:val="style105"/>
    <w:qFormat/>
    <w:uiPriority w:val="0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4">
    <w:name w:val="Table Grid"/>
    <w:basedOn w:val="style105"/>
    <w:next w:val="style154"/>
    <w:qFormat/>
    <w:uiPriority w:val="0"/>
    <w:pPr>
      <w:widowControl w:val="false"/>
      <w:jc w:val="both"/>
    </w:pPr>
    <w:rPr>
      <w:rFonts w:eastAsia="宋体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_rels/settings.xml.rels><?xml version="1.0" encoding="UTF-8"?>
<Relationships xmlns="http://schemas.openxmlformats.org/package/2006/relationships"><Relationship Id="rId1" Type="http://schemas.openxmlformats.org/officeDocument/2006/relationships/attachedTemplate" TargetMode="External" Target="/data/weboffice/C:/data/weboffice/C:/data/weboffice/C:/data/weboffice/C:/data/weboffice/C:/data/weboffice/C:/Users/June/Library/Containers/com.kingsoft.wpsoffice.mac/Data/C:/data/weboffice/C:/home/ranpeng/C:/Users/53YFKM2/AppData/Roaming/Kingsoft/wps/addons/pool/win-i386/knewfileres_1.0.0.3/wps/0.docx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10314</Words>
  <Pages>11</Pages>
  <Characters>10414</Characters>
  <Application>WPS Office</Application>
  <DocSecurity>0</DocSecurity>
  <Paragraphs>307</Paragraphs>
  <ScaleCrop>false</ScaleCrop>
  <LinksUpToDate>false</LinksUpToDate>
  <CharactersWithSpaces>10543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2018-06-03T09:24:00Z</dcterms:created>
  <dc:creator>WPS Office</dc:creator>
  <lastModifiedBy>PKH120</lastModifiedBy>
  <dcterms:modified xsi:type="dcterms:W3CDTF">2026-04-14T05:34:13Z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2052-12.9.0.25863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ICV">
    <vt:lpwstr>6E7CB7AFD8C128B98E1AD269BB8BB006_43</vt:lpwstr>
  </property>
</Properties>
</file>