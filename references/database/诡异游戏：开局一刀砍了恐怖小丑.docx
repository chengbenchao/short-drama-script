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19FBFB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诡异游戏：开局一刀砍了恐怖小丑</w:t>
      </w:r>
    </w:p>
    <w:p w14:paraId="0290CDF4">
      <w:pPr>
        <w:rPr>
          <w:rFonts w:hint="eastAsia"/>
          <w:lang w:eastAsia="zh"/>
          <w:woUserID w:val="1"/>
        </w:rPr>
      </w:pPr>
    </w:p>
    <w:p w14:paraId="15B60457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一、基础信息与核心亮点</w:t>
      </w:r>
    </w:p>
    <w:p w14:paraId="0D7B3CAC">
      <w:pPr>
        <w:rPr>
          <w:rFonts w:hint="eastAsia"/>
          <w:lang w:eastAsia="zh"/>
          <w:woUserID w:val="1"/>
        </w:rPr>
      </w:pPr>
    </w:p>
    <w:p w14:paraId="11677B6E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【类型】 悬疑诡异、无限流、男频爽剧、AI仿真人短剧</w:t>
      </w:r>
    </w:p>
    <w:p w14:paraId="4CE43569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【题材】 诡异游戏复苏+无限流副本+反套路魅魔天赋+都市怪谈</w:t>
      </w:r>
    </w:p>
    <w:p w14:paraId="36D9A197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原著亮点：对标红果爆款怪谈文，跳出传统诡异副本打怪升级套路，以脆皮大学生+SSS级魅惑天赋的反差设定为核心，颠覆怪谈剧恐怖求生逻辑，用颜值魅惑收服诡物，爽点密集、节奏极快，融合恐怖氛围与搞笑反差，适配短剧碎片化观看。</w:t>
      </w:r>
    </w:p>
    <w:p w14:paraId="4C226D5E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改编方向：强化视觉诡异感与魅魔形态反差特效，压缩冗余心理描写，加快冲突节奏，每集设置反转爽点，突出男主拿捏诡物、打脸反派的高光时刻，放大诡物花痴反差萌，贴合AI仿真人短剧视觉呈现。</w:t>
      </w:r>
    </w:p>
    <w:p w14:paraId="2E4B802E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故事主线：脆皮大学生周云被卷入S级诡异副本，意外觉醒看似无用的SSS级魅魔天赋，凭借天赋反杀收服各类诡物，升级魅魔形态，打脸霸凌自己的校霸一行人，应对副本大逃杀危机，一步步变强活下去，寻找回归现实的方法。</w:t>
      </w:r>
    </w:p>
    <w:p w14:paraId="297312F8">
      <w:pPr>
        <w:rPr>
          <w:rFonts w:hint="eastAsia"/>
          <w:lang w:eastAsia="zh"/>
          <w:woUserID w:val="1"/>
        </w:rPr>
      </w:pPr>
    </w:p>
    <w:p w14:paraId="62B0D65F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二、剧本简纲</w:t>
      </w:r>
    </w:p>
    <w:p w14:paraId="26C1641F">
      <w:pPr>
        <w:rPr>
          <w:rFonts w:hint="eastAsia"/>
          <w:lang w:eastAsia="zh"/>
          <w:woUserID w:val="1"/>
        </w:rPr>
      </w:pPr>
    </w:p>
    <w:p w14:paraId="0C6A9041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诡异游戏复苏，脆皮大学生周云遭诡物拖入无人生还的嗜命下水道副本，被迫开启生死逃亡。开局抽取SSS级魅魔天赋，本以为无用，却在被老鼠怪追杀时意外激活，凭借妖异形态让老鼠怪瞬间沦陷，产生极致爱慕。周云察觉天赋妙用，靠魅惑索要诡物、提升爱慕值，成功升级天赋时长，解锁【一吻定情】技能，收服老鼠怪为己所用。</w:t>
      </w:r>
    </w:p>
    <w:p w14:paraId="1189B854">
      <w:pPr>
        <w:rPr>
          <w:rFonts w:hint="eastAsia"/>
          <w:lang w:eastAsia="zh"/>
          <w:woUserID w:val="1"/>
        </w:rPr>
      </w:pPr>
    </w:p>
    <w:p w14:paraId="25B4AAC7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与此同时，同校校霸于龙带着小弟闯入，欲将周云献祭给诡物保命，危急时刻周云激活魅魔形态，恰逢老鼠怪带领同伴赶到，轻松震慑众人。不料副本隐藏BOSS罪焰鼠王现身，因等级压制无视低级魅惑，重创周云。周云急中生智，通过魅惑鼠王手下拉升爱慕值，成功解锁D级暗歌魅灵形态，反将罪焰鼠王魅惑收服，索要其本源诡火。</w:t>
      </w:r>
    </w:p>
    <w:p w14:paraId="3C6B2EE6">
      <w:pPr>
        <w:rPr>
          <w:rFonts w:hint="eastAsia"/>
          <w:lang w:eastAsia="zh"/>
          <w:woUserID w:val="1"/>
        </w:rPr>
      </w:pPr>
    </w:p>
    <w:p w14:paraId="68CB6355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不料此举触发副本异常，开启地狱级大逃杀模式，整个下水道诡物暴动，更多玩家与诡物卷入危机，周云带着收服的诡物，被迫开启更残酷的求生之路，一边应对海量诡物，一边提防心怀不轨的其他玩家，凭借不断升级的魅魔天赋，在绝境中步步逆袭，立志活着离开副本，回到未婚妻身边。</w:t>
      </w:r>
    </w:p>
    <w:p w14:paraId="628FBF11">
      <w:pPr>
        <w:rPr>
          <w:rFonts w:hint="eastAsia"/>
          <w:lang w:eastAsia="zh"/>
          <w:woUserID w:val="1"/>
        </w:rPr>
      </w:pPr>
    </w:p>
    <w:p w14:paraId="3C38F868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三、分集概括</w:t>
      </w:r>
    </w:p>
    <w:p w14:paraId="1A8FF189">
      <w:pPr>
        <w:rPr>
          <w:rFonts w:hint="eastAsia"/>
          <w:lang w:eastAsia="zh"/>
          <w:woUserID w:val="1"/>
        </w:rPr>
      </w:pPr>
    </w:p>
    <w:p w14:paraId="755D0133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第一段（1-5集）</w:t>
      </w:r>
    </w:p>
    <w:p w14:paraId="5D06D7DF">
      <w:pPr>
        <w:rPr>
          <w:rFonts w:hint="eastAsia"/>
          <w:lang w:eastAsia="zh"/>
          <w:woUserID w:val="1"/>
        </w:rPr>
      </w:pPr>
    </w:p>
    <w:p w14:paraId="33768C15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周云被拖入嗜命下水道副本，觉醒SSS级魅魔天赋，初遇老鼠怪激活天赋，成功魅惑对方，获取诡爪升级天赋，解锁臣服技能，指挥老鼠怪召集同类，却遭遇校霸于龙一行人，险些被献祭。</w:t>
      </w:r>
    </w:p>
    <w:p w14:paraId="2DB79E6A">
      <w:pPr>
        <w:rPr>
          <w:rFonts w:hint="eastAsia"/>
          <w:lang w:eastAsia="zh"/>
          <w:woUserID w:val="1"/>
        </w:rPr>
      </w:pPr>
    </w:p>
    <w:p w14:paraId="169AA107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第二段（6-8集）</w:t>
      </w:r>
    </w:p>
    <w:p w14:paraId="7155964B">
      <w:pPr>
        <w:rPr>
          <w:rFonts w:hint="eastAsia"/>
          <w:lang w:eastAsia="zh"/>
          <w:woUserID w:val="1"/>
        </w:rPr>
      </w:pPr>
    </w:p>
    <w:p w14:paraId="497B43E1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周云魅惑三只老鼠怪，即将升级时遭D级BOSS罪焰鼠王攻击，陷入危机，他借手下拉升爱慕值解锁高阶形态，反魅惑鼠王，却因抽取本源诡火，触发副本地狱级大逃杀模式，危机升级。</w:t>
      </w:r>
    </w:p>
    <w:p w14:paraId="7FC4F506">
      <w:pPr>
        <w:rPr>
          <w:rFonts w:hint="eastAsia"/>
          <w:lang w:eastAsia="zh"/>
          <w:woUserID w:val="1"/>
        </w:rPr>
      </w:pPr>
    </w:p>
    <w:p w14:paraId="514EABEA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四、主要人物小传</w:t>
      </w:r>
    </w:p>
    <w:p w14:paraId="735E36BC">
      <w:pPr>
        <w:rPr>
          <w:rFonts w:hint="eastAsia"/>
          <w:lang w:eastAsia="zh"/>
          <w:woUserID w:val="1"/>
        </w:rPr>
      </w:pPr>
    </w:p>
    <w:p w14:paraId="118D93CD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1. 周云</w:t>
      </w:r>
    </w:p>
    <w:p w14:paraId="312B8E4D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男主，20岁，普通脆皮大学生，性格前期懦弱慌张，觉醒魅魔天赋后变得冷静狡黠、睚眦必报。深爱未婚妻，以此为活下去的信念，意外获得SSS级泣血魅灵天赋，靠颜值与魅惑操控智慧型诡物，从弱势玩家逆袭成副本掌控者，外表清秀，变身魅魔后妖异绝美，反差感极强。</w:t>
      </w:r>
    </w:p>
    <w:p w14:paraId="09C20D87">
      <w:pPr>
        <w:rPr>
          <w:rFonts w:hint="eastAsia"/>
          <w:lang w:eastAsia="zh"/>
          <w:woUserID w:val="1"/>
        </w:rPr>
      </w:pPr>
    </w:p>
    <w:p w14:paraId="55A8BF4E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2. 于龙</w:t>
      </w:r>
    </w:p>
    <w:p w14:paraId="5D2D9E62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反派，校霸富二代，性格嚣张阴鸷、自私残忍，在学校就欺压周云，进入副本后为求活命，不惜献祭同伴，视周云为眼中钉，妄图借诡物除掉周云，是人性黑暗面的代表，后续将成为周云在玩家中的主要对手。</w:t>
      </w:r>
    </w:p>
    <w:p w14:paraId="71897568">
      <w:pPr>
        <w:rPr>
          <w:rFonts w:hint="eastAsia"/>
          <w:lang w:eastAsia="zh"/>
          <w:woUserID w:val="1"/>
        </w:rPr>
      </w:pPr>
    </w:p>
    <w:p w14:paraId="507F52FE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3.</w:t>
      </w:r>
      <w:bookmarkStart w:id="0" w:name="_GoBack"/>
      <w:bookmarkEnd w:id="0"/>
      <w:r>
        <w:rPr>
          <w:rFonts w:hint="eastAsia"/>
          <w:lang w:eastAsia="zh"/>
          <w:woUserID w:val="1"/>
        </w:rPr>
        <w:t>严海</w:t>
      </w:r>
    </w:p>
    <w:p w14:paraId="5AF39D04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周云大学同学，性格善良懦弱、胆小怕事，反对于龙献祭周云的恶行，危急时刻试图救周云，却被诡物吓晕，是副本中少数保有良知的玩家，后续将成为周云的人类同伴，跟随周云求生。</w:t>
      </w:r>
    </w:p>
    <w:p w14:paraId="52E2E3D3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第1集 </w:t>
      </w:r>
    </w:p>
    <w:p w14:paraId="7D26016C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</w:t>
      </w:r>
    </w:p>
    <w:p w14:paraId="5717502D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1-1 大楼 夜 内/外</w:t>
      </w:r>
    </w:p>
    <w:p w14:paraId="00A21487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人物：周云、老鼠怪、多眼红触手诡物、蓝血怪物、蝙蝠诡群</w:t>
      </w:r>
    </w:p>
    <w:p w14:paraId="5CEF354E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△周云身着校服，蹲在坐便器上，抬眼望向大楼外。</w:t>
      </w:r>
    </w:p>
    <w:p w14:paraId="49473787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不远处高楼崩塌，成群黑色蝙蝠如黑雾般扑向路人，马路地面裂开巨缝，一个浑身流淌蓝色血液的畸形怪物从裂缝中爬出。</w:t>
      </w:r>
    </w:p>
    <w:p w14:paraId="7F12314E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周云（os）：我叫周云，一名脆皮大学生，活在诡异游戏复苏的世界。游戏随机挑选玩家进入副本，只有完成任务，才能活下去。</w:t>
      </w:r>
    </w:p>
    <w:p w14:paraId="1E1FBE67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△周云刚起身想逃跑，身后突然探出一根布满眼珠的红色触手，瞬间缠住他，将他拽进凭空出现的黑洞中。</w:t>
      </w:r>
    </w:p>
    <w:p w14:paraId="092A85D8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周云（os）：我在人类最脆弱的时候，被诡物拖进了副本。在这里到处是陷阱和诡异，一步走错，就是死路一条。</w:t>
      </w:r>
    </w:p>
    <w:p w14:paraId="0602C867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△周云从黑洞漩涡中滑落，重重摔在下水道地面，身旁堆满腐臭垃圾，四周回荡笑声。</w:t>
      </w:r>
    </w:p>
    <w:p w14:paraId="2ECF8D47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系统（vo）：欢迎玩家进入诡异逃亡游戏，当前副本：嗜命下水道。任务：活过一晚，为诡物准备好食物，注意，若是食物不符合胃口，饥饿的诡物会杀人充饥。</w:t>
      </w:r>
    </w:p>
    <w:p w14:paraId="77A81E2E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△周云面前浮现虚拟屏幕，屏幕中央是旋转的天赋抽取转盘。</w:t>
      </w:r>
    </w:p>
    <w:p w14:paraId="4AAB74FF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周云（伸手点击屏幕）：S级新手副本？还是无人生还的难度？不行，我未婚妻还在等我，我必须活着回去！</w:t>
      </w:r>
    </w:p>
    <w:p w14:paraId="75976140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系统（vo）：天赋抽取中……恭喜玩家获得SSS级天赋：魅魔形态-泣血魅灵（可升级）。效果：令智慧型生物产生爱慕之情；升级条件：五位鬼物爱慕值达100%；时长：十分钟。是否激活？</w:t>
      </w:r>
    </w:p>
    <w:p w14:paraId="718BFB9E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周云（嫌弃）：SSS级天赋？全球都没几个人能抽到，可这魅惑能力，在逃亡副本里有什么用？泣血魅灵，听着就不对劲。</w:t>
      </w:r>
    </w:p>
    <w:p w14:paraId="716C5C82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△下水道拐角，一个长着老鼠头颅、人身婀娜的女性怪物缓步走出，双手上长着锋利的爪子。她抽动鼻子，猛地转头看向远方。</w:t>
      </w:r>
    </w:p>
    <w:p w14:paraId="4E84F2CB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老鼠怪（癫狂）：我闻到你的味道了，好香啊~小老鼠，食物备好了吗？没备好，我就亲手掏了你的心脏当晚餐。</w:t>
      </w:r>
    </w:p>
    <w:p w14:paraId="16060A16">
      <w:pPr>
        <w:rPr>
          <w:rFonts w:hint="eastAsia"/>
          <w:lang w:eastAsia="zh"/>
          <w:woUserID w:val="1"/>
        </w:rPr>
      </w:pPr>
    </w:p>
    <w:p w14:paraId="2A8D7D64">
      <w:pPr>
        <w:rPr>
          <w:rFonts w:hint="eastAsia"/>
          <w:lang w:eastAsia="zh"/>
          <w:woUserID w:val="1"/>
        </w:rPr>
      </w:pPr>
    </w:p>
    <w:p w14:paraId="1BF635F6">
      <w:pPr>
        <w:rPr>
          <w:rFonts w:hint="eastAsia"/>
          <w:lang w:eastAsia="zh"/>
          <w:woUserID w:val="1"/>
        </w:rPr>
      </w:pPr>
    </w:p>
    <w:p w14:paraId="71F98687">
      <w:pPr>
        <w:rPr>
          <w:rFonts w:hint="eastAsia"/>
          <w:lang w:eastAsia="zh"/>
          <w:woUserID w:val="1"/>
        </w:rPr>
      </w:pPr>
    </w:p>
    <w:p w14:paraId="2B86DF17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第2集</w:t>
      </w:r>
    </w:p>
    <w:p w14:paraId="270313CF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2-1 下水道 夜 外</w:t>
      </w:r>
    </w:p>
    <w:p w14:paraId="12820F82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人物：周云、老鼠怪</w:t>
      </w:r>
    </w:p>
    <w:p w14:paraId="5F79B2B7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△周云冲进垃圾堆疯狂翻找，垃圾四散飞溅，片刻后攥着一根发霉火腿肠。</w:t>
      </w:r>
    </w:p>
    <w:p w14:paraId="49F8A8BB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周云（慌张）：怪物马上就来了！这些诡物本就以人为食，这满是垃圾的下水道，我去哪找尸体喂它！</w:t>
      </w:r>
    </w:p>
    <w:p w14:paraId="761923BE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周云（盯着发霉火腿肠，绝望自语）：就翻到这破玩意，还是发霉的，我难道就要死在这了？</w:t>
      </w:r>
    </w:p>
    <w:p w14:paraId="697B0BD1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△老鼠怪缓步逼近，猩红舌头舔过锋利爪尖，贪婪的盯着周云。</w:t>
      </w:r>
    </w:p>
    <w:p w14:paraId="6D847BA7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老鼠怪（猛地扑出）：小老鼠，原来你在这！既然还没备好食物，那就拿你当餐点！</w:t>
      </w:r>
    </w:p>
    <w:p w14:paraId="626D0AC0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△周云面前骤然浮现虚拟面板。</w:t>
      </w:r>
    </w:p>
    <w:p w14:paraId="37EED743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系统（vo）：SSS级天赋，魅魔形态（E级）-泣血魅灵（可升级），是否激活？</w:t>
      </w:r>
    </w:p>
    <w:p w14:paraId="51FA25C0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周云（下意识抬手格挡，咬牙）：妈的，死马当活马医，激活！</w:t>
      </w:r>
    </w:p>
    <w:p w14:paraId="2DBBC968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△周云周身瞬间涌起浓稠黑色雾气，形成圆形雾墙，老鼠怪扑来瞬间被黑雾弹回，重重摔落在地。</w:t>
      </w:r>
    </w:p>
    <w:p w14:paraId="70365145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△黑雾散去，周云变身短发男性魅魔：周身萦绕墨色光晕，胸膛袒露，身着黑色西裤，身后一条黑色长尾轻轻摇晃，形态妖异。</w:t>
      </w:r>
    </w:p>
    <w:p w14:paraId="40E93917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△老鼠怪顿时冒星星眼，周身飘起粉色心形泡泡，扭捏着缓步靠近，一脸花痴。</w:t>
      </w:r>
    </w:p>
    <w:p w14:paraId="17B141B5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老鼠怪（花痴os）：太帅了，这诡好有魅力，我好喜欢……</w:t>
      </w:r>
    </w:p>
    <w:p w14:paraId="6C2922D1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周云（吓得缩向垃圾堆，绝望os）：这SSS天赋有什么用？完了，这次真栽了！</w:t>
      </w:r>
    </w:p>
    <w:p w14:paraId="20AA1334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周云（捂着脸，慌乱大喊）：你别过来！</w:t>
      </w:r>
    </w:p>
    <w:p w14:paraId="6EBE8CCE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△老鼠怪猛地僵在原地，低头打量自己沾满污渍血迹的身体，随即冲向墙壁狠狠撞击。</w:t>
      </w:r>
    </w:p>
    <w:p w14:paraId="3E585D5C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老鼠怪（自责埋怨，哽咽）：都怪我又脏又丑，吓着男神了，我不配靠近他，我该死！</w:t>
      </w:r>
    </w:p>
    <w:p w14:paraId="41C622DA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周云（呆立原地，疑惑os）：这是……魅惑技能生效了？</w:t>
      </w:r>
    </w:p>
    <w:p w14:paraId="34CEA42B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系统（vo）：检测到E级诡物产生爱慕情愫，当前爱慕值30/400。爱慕值达100，解锁技能【一吻定情】，可魅惑D级诡物；达400，天赋形态可升级。</w:t>
      </w:r>
    </w:p>
    <w:p w14:paraId="78AB10E4">
      <w:pPr>
        <w:rPr>
          <w:rFonts w:hint="eastAsia"/>
          <w:lang w:eastAsia="zh"/>
          <w:woUserID w:val="1"/>
        </w:rPr>
      </w:pPr>
    </w:p>
    <w:p w14:paraId="4632112B">
      <w:pPr>
        <w:rPr>
          <w:rFonts w:hint="eastAsia"/>
          <w:lang w:eastAsia="zh"/>
          <w:woUserID w:val="1"/>
        </w:rPr>
      </w:pPr>
    </w:p>
    <w:p w14:paraId="52FF4AE6">
      <w:pPr>
        <w:rPr>
          <w:rFonts w:hint="eastAsia"/>
          <w:lang w:eastAsia="zh"/>
          <w:woUserID w:val="1"/>
        </w:rPr>
      </w:pPr>
    </w:p>
    <w:p w14:paraId="10EB5C3B">
      <w:pPr>
        <w:rPr>
          <w:rFonts w:hint="eastAsia"/>
          <w:lang w:eastAsia="zh"/>
          <w:woUserID w:val="1"/>
        </w:rPr>
      </w:pPr>
    </w:p>
    <w:p w14:paraId="68914B72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第3集</w:t>
      </w:r>
    </w:p>
    <w:p w14:paraId="174CB6C1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3-1 下水道 夜 内</w:t>
      </w:r>
    </w:p>
    <w:p w14:paraId="5136EF5C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人物：周云、老鼠怪</w:t>
      </w:r>
    </w:p>
    <w:p w14:paraId="35786A8A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△周云从垃圾堆里撑身站起，攥起那根发霉火腿肠，走向仍在撞墙的老鼠怪。</w:t>
      </w:r>
    </w:p>
    <w:p w14:paraId="2E723C98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周云（os，笃定）：魅惑技能确实生效了，现在我在它眼里就是极致的存在。只要用好这份天赋，靠着这副皮囊升级，我就能在这个副本活下来。</w:t>
      </w:r>
    </w:p>
    <w:p w14:paraId="3F5D2650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△周云伸手去拉老鼠怪，没能拉动，抬手给了它一巴掌，随即把发霉火腿肠递到它面前。</w:t>
      </w:r>
    </w:p>
    <w:p w14:paraId="6ABBC3CE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周云（命令）：别撞了，想死也别死在这。你不是来找食物的吗，拿着。</w:t>
      </w:r>
    </w:p>
    <w:p w14:paraId="5E41490B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△老鼠怪瞬间止住动作，周身飘起密集粉色心形泡泡，双手接过火腿肠，用脸颊轻轻蹭着，满眼花痴。</w:t>
      </w:r>
    </w:p>
    <w:p w14:paraId="096716C1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老鼠怪（傻呵呵痴笑）：这火腿肠就算发霉了，可这是男神给我的，还碰了我，我太开心了！</w:t>
      </w:r>
    </w:p>
    <w:p w14:paraId="0B9AE3BD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系统（vo）：检测到E级诡物受玩家魅力影响，爱慕值飙升，当前爱慕值70/400。</w:t>
      </w:r>
    </w:p>
    <w:p w14:paraId="0109DCB2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△周云骤然愣住，低头沉思。</w:t>
      </w:r>
    </w:p>
    <w:p w14:paraId="58A8E139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△数只诡物与周云交易，递来一把刃身扭曲、泛着幽绿暗光的诡异匕首。</w:t>
      </w:r>
    </w:p>
    <w:p w14:paraId="2687BEEF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周云（os）：在诡异世界，想要在副本里提升实力，除了通关拿评分奖励，就是杀掉诡异或和其交易，以此来换取诡物或本源诡火。</w:t>
      </w:r>
    </w:p>
    <w:p w14:paraId="31EC7A37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周云（看向老鼠怪，抱胸挑眉os）：正好，我能用魅惑天赋，把这些诡物的诡物、诡火全都弄到手。</w:t>
      </w:r>
    </w:p>
    <w:p w14:paraId="24864B9B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△周云刻意抬手撩了撩头发，摆出姿态，看向老鼠怪。</w:t>
      </w:r>
    </w:p>
    <w:p w14:paraId="4446D8F8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周云（愠怒，做个给钱的手势）：你刚才那副样子，可是冒犯到我了，不该给点补偿？</w:t>
      </w:r>
    </w:p>
    <w:p w14:paraId="0D1EBF83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老鼠怪（羞涩，慌忙摆手）：男神对不起，我错了！我的双爪是诡物，我现在就剁下来送你，求你别讨厌我！</w:t>
      </w:r>
    </w:p>
    <w:p w14:paraId="02356E99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△老鼠怪张口狠狠啃断自己的双爪，忍着痛将两只带着幽黑纹路、爪尖锋利的诡爪递向周云。与此同时，周云眼前猛地弹出系统提示屏。</w:t>
      </w:r>
    </w:p>
    <w:p w14:paraId="14A49FC6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系统（vo，）：10分钟形态时长耗尽，玩家即将从E级魅魔形态-泣血魅灵，恢复人形。</w:t>
      </w:r>
    </w:p>
    <w:p w14:paraId="52CA8E7D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周云（惊恐os）：糟了！天赋效果一消失，这老鼠怪肯定会失控，到时候我绝对会被它生吞活剥！</w:t>
      </w:r>
    </w:p>
    <w:p w14:paraId="476E6E49">
      <w:pPr>
        <w:rPr>
          <w:rFonts w:hint="eastAsia"/>
          <w:lang w:eastAsia="zh"/>
          <w:woUserID w:val="1"/>
        </w:rPr>
      </w:pPr>
    </w:p>
    <w:p w14:paraId="7E602664">
      <w:pPr>
        <w:rPr>
          <w:rFonts w:hint="eastAsia"/>
          <w:lang w:eastAsia="zh"/>
          <w:woUserID w:val="1"/>
        </w:rPr>
      </w:pPr>
    </w:p>
    <w:p w14:paraId="674A2BA0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</w:t>
      </w:r>
    </w:p>
    <w:p w14:paraId="0FEC43C3">
      <w:pPr>
        <w:rPr>
          <w:rFonts w:hint="eastAsia"/>
          <w:lang w:eastAsia="zh"/>
          <w:woUserID w:val="1"/>
        </w:rPr>
      </w:pPr>
    </w:p>
    <w:p w14:paraId="627D8071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第4集 </w:t>
      </w:r>
    </w:p>
    <w:p w14:paraId="1EA70F7E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4-1 下水道 夜 内</w:t>
      </w:r>
    </w:p>
    <w:p w14:paraId="45479E0C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人物：周云、老鼠怪、于龙、严海、李志刚</w:t>
      </w:r>
    </w:p>
    <w:p w14:paraId="7969EB88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△周云魅魔形态即将消退时，他迅速抬手吸收手中利爪，利爪瞬间化作黑色飞灰消散。</w:t>
      </w:r>
    </w:p>
    <w:p w14:paraId="1C6993FB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系统（vo）：吸收特殊鬼物鼠诡双爪，玩家激活魅魔形态（E系统级）-泣血魅灵，状态可维持两小时，支持自由转换形态。</w:t>
      </w:r>
    </w:p>
    <w:p w14:paraId="13002F7F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△周云稳住魅魔形态，周身萦绕淡红色魅惑黑雾。老鼠怪抱着半截火腿肠，满眼花痴盯着他，嘴角口水不断滴落。</w:t>
      </w:r>
    </w:p>
    <w:p w14:paraId="64EF5674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周云（兴奋）：太好了，有魅惑能力在手，足够我大展拳脚。既然要在嗜命下水道活过一晚，就必须抓紧时间发育。</w:t>
      </w:r>
    </w:p>
    <w:p w14:paraId="2BA21441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△周云双手抱胸，垂眸摆出忧郁神态，周身黑雾骤然凝聚成细密血珠，落在脚边的地上，打击出忧郁的BGM。</w:t>
      </w:r>
    </w:p>
    <w:p w14:paraId="66BB9F6C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△老鼠怪在一旁激动尖叫，双手捂住胸口，身体颤颤巍巍，一副即将晕厥的花痴模样。</w:t>
      </w:r>
    </w:p>
    <w:p w14:paraId="68270E07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老鼠怪（痴迷大喊）：太帅了！我心跳都快炸了，妈妈，我恋爱了！</w:t>
      </w:r>
    </w:p>
    <w:p w14:paraId="4E9CE767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系统（vo）：检测到E级怪物，受玩家魅力影响，爱慕值达满级100，解锁技能【一吻定情】。对高好感度诡物飞吻，≤C级诡物有80%概率臣服，当前爱慕值进度100/400。</w:t>
      </w:r>
    </w:p>
    <w:p w14:paraId="02BDE43C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周云（os，得意）：我的魅力从无对手，区区诡物，轻松拿捏。这技能来得正好，正好让它把下水道里的诡物都引来，我好趁机发育。</w:t>
      </w:r>
    </w:p>
    <w:p w14:paraId="76309476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△周云抬手，对着老鼠怪抛出飞吻。老鼠怪瞬间捂胸倒地，头顶灰毛全数炸开，片刻后四肢着地，如忠犬般吐着舌头，跪在周云面前。</w:t>
      </w:r>
    </w:p>
    <w:p w14:paraId="20329C69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系统（vo）：魅惑成功，该诡物将无条件服从玩家指令。</w:t>
      </w:r>
    </w:p>
    <w:p w14:paraId="71E47159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周云（淡漠）：你模样太丑，我不想看见你，立刻退下。我初到嗜命下水道，不熟此地，去把其他诡物都给我叫过来。</w:t>
      </w:r>
    </w:p>
    <w:p w14:paraId="28F945FC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老鼠怪（连连点头，恭敬）：遵命，男神！我马上去办！</w:t>
      </w:r>
    </w:p>
    <w:p w14:paraId="6E6EF7C9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△老鼠怪离开，周云散去魅魔形态恢复人形，走到墙角靠墙坐下，翘着二郎腿哼歌。</w:t>
      </w:r>
    </w:p>
    <w:p w14:paraId="662C4CE0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△于龙带着严海、李志刚快步走来，将周云围住。</w:t>
      </w:r>
    </w:p>
    <w:p w14:paraId="764D4D0F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（于龙  校霸富二代  李志刚  于龙小弟 李志 大学同学 ）</w:t>
      </w:r>
    </w:p>
    <w:p w14:paraId="5CBB441B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李志刚（拔刀）：龙哥，这不是我们学校那个废物小白脸吗？正好献给诡物当祭品，保我们平安过夜。</w:t>
      </w:r>
    </w:p>
    <w:p w14:paraId="150ADF94">
      <w:pPr>
        <w:rPr>
          <w:rFonts w:hint="eastAsia"/>
          <w:lang w:eastAsia="zh"/>
          <w:woUserID w:val="1"/>
        </w:rPr>
      </w:pPr>
    </w:p>
    <w:p w14:paraId="7006BBC4">
      <w:pPr>
        <w:rPr>
          <w:rFonts w:hint="eastAsia"/>
          <w:lang w:eastAsia="zh"/>
          <w:woUserID w:val="1"/>
        </w:rPr>
      </w:pPr>
    </w:p>
    <w:p w14:paraId="244FFE81">
      <w:pPr>
        <w:rPr>
          <w:rFonts w:hint="eastAsia"/>
          <w:lang w:eastAsia="zh"/>
          <w:woUserID w:val="1"/>
        </w:rPr>
      </w:pPr>
    </w:p>
    <w:p w14:paraId="518A1581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第5集</w:t>
      </w:r>
    </w:p>
    <w:p w14:paraId="5E0F7957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5-1 下水道 夜 内</w:t>
      </w:r>
    </w:p>
    <w:p w14:paraId="6790CF27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人物：周云、于龙、李志刚、严海、老鼠怪甲、老鼠怪乙、老鼠怪丙</w:t>
      </w:r>
    </w:p>
    <w:p w14:paraId="02779BAD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△于龙阴鸷坏笑，斜睨着周云，抬手示意身后两人动手。</w:t>
      </w:r>
    </w:p>
    <w:p w14:paraId="046EEEC4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于龙：这主意不错，这小子我在学校早就看不顺眼，敢抢我校草的位置，早就想收拾他了，你们俩，上去宰了他！</w:t>
      </w:r>
    </w:p>
    <w:p w14:paraId="1AB07899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△李志刚攥紧刀，迈步就要朝周云砍去，被严海伸手拦住。</w:t>
      </w:r>
    </w:p>
    <w:p w14:paraId="008AE2B0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周云（站在原地，os冷笑）：想杀我？简直是做梦，等会儿就把你们全宰了喂诡。</w:t>
      </w:r>
    </w:p>
    <w:p w14:paraId="6C0634E5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严海（眉头紧锁，急切）：龙哥，这么做不对，他也是人啊，咱们去翻翻垃圾堆，找找别的尸体不行吗？</w:t>
      </w:r>
    </w:p>
    <w:p w14:paraId="50F780CA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李志刚（嗤笑，猛地甩开他的手）：别天真了！这是诡异世界，随时都会死，哪有功夫找尸体，半路碰上诡我们都得完蛋！</w:t>
      </w:r>
    </w:p>
    <w:p w14:paraId="2E0AACC2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△于龙上前一步，一把揪住严海的脖子，狠狠掐紧，眼神凶狠。</w:t>
      </w:r>
    </w:p>
    <w:p w14:paraId="012CDE92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于龙：少在这装圣母！他不死，死的就是我们，要么跟我们一起杀他，要么我先杀了你！</w:t>
      </w:r>
    </w:p>
    <w:p w14:paraId="7A3DB04E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△三个鼠头人身、身姿妖娆的老鼠怪美女缓步走来，脚步声响起。</w:t>
      </w:r>
    </w:p>
    <w:p w14:paraId="1CA1217B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△于龙慌忙松开严海，将人狠狠推开，脸色骤变。</w:t>
      </w:r>
    </w:p>
    <w:p w14:paraId="199801FA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于龙：糟了，诡来了！再不动手我们都得死，快杀了这小白脸！你敢拦着，连你一起杀！</w:t>
      </w:r>
    </w:p>
    <w:p w14:paraId="7079FC8B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周云（嗤笑，轻蔑）：有本事就来杀我，谁不敢谁是狗！</w:t>
      </w:r>
    </w:p>
    <w:p w14:paraId="602155E5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△李志刚、于龙攥着武器，齐齐朝着周云冲去，周云周身瞬间升腾起浓稠的黑色雾气，缠绕全身，魅魔形态即将觉醒。</w:t>
      </w:r>
    </w:p>
    <w:p w14:paraId="08CA5BDA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周云（os，）：敢动小爷，今天就让你们葬身于此！</w:t>
      </w:r>
    </w:p>
    <w:p w14:paraId="230F86F4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△严海突然冲上前，一把拉住周云的手，拽着他就往远处跑。</w:t>
      </w:r>
    </w:p>
    <w:p w14:paraId="542FF82D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严海（慌乱）：你吓傻了？快跑啊，再晚你就死在这儿了！</w:t>
      </w:r>
    </w:p>
    <w:p w14:paraId="6CBB2E54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周云（瞬间愣住，用力想抽回手）：你放手，我能解决他们，不用你拉我跑……</w:t>
      </w:r>
    </w:p>
    <w:p w14:paraId="516456EB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△两人刚转身，就迎面撞上三名老鼠怪，老鼠怪双眼泛着绿光，露出贪婪的笑，步步逼近。</w:t>
      </w:r>
    </w:p>
    <w:p w14:paraId="77C18084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老鼠怪甲（狂笑）：好香的活人味~这是特意给我们送吃的来了？</w:t>
      </w:r>
    </w:p>
    <w:p w14:paraId="766C1787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△严海双腿一软，惊慌失措地跌坐在地上。</w:t>
      </w:r>
    </w:p>
    <w:p w14:paraId="5CAB802C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严海：完了，我们全都要死在这了！</w:t>
      </w:r>
    </w:p>
    <w:p w14:paraId="7EAF5F49">
      <w:pPr>
        <w:rPr>
          <w:rFonts w:hint="eastAsia"/>
          <w:lang w:eastAsia="zh"/>
          <w:woUserID w:val="1"/>
        </w:rPr>
      </w:pPr>
    </w:p>
    <w:p w14:paraId="319AD4C5">
      <w:pPr>
        <w:rPr>
          <w:rFonts w:hint="eastAsia"/>
          <w:lang w:eastAsia="zh"/>
          <w:woUserID w:val="1"/>
        </w:rPr>
      </w:pPr>
    </w:p>
    <w:p w14:paraId="61DBEEA7">
      <w:pPr>
        <w:rPr>
          <w:rFonts w:hint="eastAsia"/>
          <w:lang w:eastAsia="zh"/>
          <w:woUserID w:val="1"/>
        </w:rPr>
      </w:pPr>
    </w:p>
    <w:p w14:paraId="7E6A5422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第6集</w:t>
      </w:r>
    </w:p>
    <w:p w14:paraId="77807498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6-1 下水道 夜 内</w:t>
      </w:r>
    </w:p>
    <w:p w14:paraId="2C299A41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人物：周云、严海、老鼠怪甲、老鼠怪乙、老鼠怪丙、罪焰鼠王</w:t>
      </w:r>
    </w:p>
    <w:p w14:paraId="1B9F16A3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△周云伸手拍了拍严海的肩膀，刚想安慰，严海双眼一闭，直接倒在地上晕了过去。</w:t>
      </w:r>
    </w:p>
    <w:p w14:paraId="4940D2C2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周云（震惊，错愕）：放心，有我在，死不了……不是吧，这就吓晕了？</w:t>
      </w:r>
    </w:p>
    <w:p w14:paraId="44E68546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△三只老鼠怪见状，亮出尖锐利爪，嘶吼着朝两人猛冲过来。</w:t>
      </w:r>
    </w:p>
    <w:p w14:paraId="796F1E5E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周云（摇头起身）：也罢，先把这三只诡的爱慕值拉满！激活泣血魅灵形态！</w:t>
      </w:r>
    </w:p>
    <w:p w14:paraId="16C6A589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△周云周身骤然炸开浓黑雾气，化身为泣血魅灵。他抬腿横扫，将三只老鼠怪踹飞出去，随即周身黑雾托举，优雅地悬坐在半空，抬手撩过发丝，姿态拽酷。</w:t>
      </w:r>
    </w:p>
    <w:p w14:paraId="1C817D40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△三只老鼠怪瞬间满眼花痴，抱在一起激动尖叫，随即害羞地开始跪地跪拜。</w:t>
      </w:r>
    </w:p>
    <w:p w14:paraId="06BAA151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老鼠怪乙（疯狂尖叫，痴迷）：啊啊啊！帅到极致！这般男神，应该被我们仰望！</w:t>
      </w:r>
    </w:p>
    <w:p w14:paraId="497BDCC6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系统（vo）：检测到三只E级诡物爱慕值飙升，当前爱慕值220/400，爱慕值280/400。</w:t>
      </w:r>
    </w:p>
    <w:p w14:paraId="463AE00C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周云（暗自得意，os）：果然好拿捏，再用【一吻定情】提二十爱慕值，就能解锁第二形态，还能让她们乖乖交出诡物、诡火帮我升级。</w:t>
      </w:r>
    </w:p>
    <w:p w14:paraId="4D9C1646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△周云抬手，正要对着三只老鼠怪送出飞吻，一个头戴骨质王冠、长着绝美人脸与傲人身材，却生着鼠耳鼠尾的罪焰鼠王缓步走出，猛地挥出带着暗红色焰光的利爪，一掌将周云狠狠轰砸在下墙壁上，墙面瞬间龟裂。</w:t>
      </w:r>
    </w:p>
    <w:p w14:paraId="131E3444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系统（vo）：检测到隐藏BOSS，D级诡异·罪焰鼠王，该BOSS是D级，可无视E级泣血魅灵形态的魅惑技能。</w:t>
      </w:r>
    </w:p>
    <w:p w14:paraId="0F42FC94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罪焰鼠王（暴戾）：区区E级魅魔，也敢在我的地盘蛊惑我的手下，真当我这个鼠王是摆设？找死！</w:t>
      </w:r>
    </w:p>
    <w:p w14:paraId="00ED7F24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周云（os）：糟了，魅惑它下属被当场抓包，这下麻烦大了！</w:t>
      </w:r>
    </w:p>
    <w:p w14:paraId="33057A15">
      <w:pPr>
        <w:rPr>
          <w:rFonts w:hint="eastAsia"/>
          <w:lang w:eastAsia="zh"/>
          <w:woUserID w:val="1"/>
        </w:rPr>
      </w:pPr>
    </w:p>
    <w:p w14:paraId="31AFB689">
      <w:pPr>
        <w:rPr>
          <w:rFonts w:hint="eastAsia"/>
          <w:lang w:eastAsia="zh"/>
          <w:woUserID w:val="1"/>
        </w:rPr>
      </w:pPr>
    </w:p>
    <w:p w14:paraId="6D909C52">
      <w:pPr>
        <w:rPr>
          <w:rFonts w:hint="eastAsia"/>
          <w:lang w:eastAsia="zh"/>
          <w:woUserID w:val="1"/>
        </w:rPr>
      </w:pPr>
    </w:p>
    <w:p w14:paraId="38C4EF2D">
      <w:pPr>
        <w:rPr>
          <w:rFonts w:hint="eastAsia"/>
          <w:lang w:eastAsia="zh"/>
          <w:woUserID w:val="1"/>
        </w:rPr>
      </w:pPr>
    </w:p>
    <w:p w14:paraId="537D5FE4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第7集</w:t>
      </w:r>
    </w:p>
    <w:p w14:paraId="3E7FB43A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7-1 下水道 夜 内</w:t>
      </w:r>
    </w:p>
    <w:p w14:paraId="7F5ADE8C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人物：周云、罪焰鼠王、老鼠怪甲、老鼠怪乙、老鼠怪丙</w:t>
      </w:r>
    </w:p>
    <w:p w14:paraId="5C30676F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△罪焰鼠王抬爪，手中凝聚火焰，正准备攻击，一旁三只老鼠怪猛地扑跪在地，用爪子死死抱住它的腿阻拦。</w:t>
      </w:r>
    </w:p>
    <w:p w14:paraId="03B6D5D5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老鼠怪甲（急切哭喊）：王，要杀杀我，求您别伤男神！</w:t>
      </w:r>
    </w:p>
    <w:p w14:paraId="04C83BE2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老鼠怪乙（含泪嘶吼）：求王放过他！您若杀了他，我们甘愿为他殉葬！</w:t>
      </w:r>
    </w:p>
    <w:p w14:paraId="770AC503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△罪焰鼠王气得浑身发烫，面色涨红，一巴掌将三只老鼠怪扇倒，随即双手结印，祭出暗红色光绳将她们定在原地，动弹不得。</w:t>
      </w:r>
    </w:p>
    <w:p w14:paraId="6769F2F1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罪焰鼠王（怒声呵斥）：一群蠢货！被低级魅惑术迷得神魂颠倒，还不知好歹！</w:t>
      </w:r>
    </w:p>
    <w:p w14:paraId="38A584CE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△罪焰鼠王身形腾空，携着烈焰冲向周云，两人激烈缠斗，周云不敌，口吐鲜血倒地，踉跄着朝远处逃窜。</w:t>
      </w:r>
    </w:p>
    <w:p w14:paraId="37A14059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周云（强忍伤痛os）：不行，她是D级隐藏BOSS，等级压制太明显，我根本打不过，如今已身负重伤，再缠斗必死无疑，必须想对策！</w:t>
      </w:r>
    </w:p>
    <w:p w14:paraId="67CB509D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△周云拼命狂奔，罪焰鼠王周身燃起暗橙色鼠形火焰，掌心凝聚火球，接连朝他身后砸去，地面被炸出数道裂痕。</w:t>
      </w:r>
    </w:p>
    <w:p w14:paraId="1BBCE78C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周云（骤然停步os）：我怎么傻到只想着跑！【一吻定情】虽需高爱慕值，但我能借它那三只被魅惑的手下，间接牵制BOSS！</w:t>
      </w:r>
    </w:p>
    <w:p w14:paraId="1368CC43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△周云猛地转身，故意引着罪焰鼠王往回折返，跑到三只被定住的老鼠怪面前，忽然原地起舞。</w:t>
      </w:r>
    </w:p>
    <w:p w14:paraId="127B2C31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△罪焰鼠王瞬间顿住脚步，满脸警惕，连连后退。</w:t>
      </w:r>
    </w:p>
    <w:p w14:paraId="19BC58E9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罪焰鼠王（os）：他在跳什么舞？莫非在酝酿诡术大招？</w:t>
      </w:r>
    </w:p>
    <w:p w14:paraId="1F2B616D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周云（嗤笑os）：但凡有智慧的生物，都逃不过好奇心，这BOSS果然被我牵制住了，接下来，该我翻盘了！</w:t>
      </w:r>
    </w:p>
    <w:p w14:paraId="3A861A43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△周云舞步收尾，抬手对着三只老鼠怪轻送飞吻，三道淡粉色魅惑光痕飘向她们，三只老鼠怪立刻激动尖叫，双眼一闭，晕倒在地。</w:t>
      </w:r>
    </w:p>
    <w:p w14:paraId="779BF1EE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系统（vo）：检测到三只E级诡物爱慕值拉满，当前爱慕值400/400，恭喜宿主解锁第二魅魔形态——D级暗歌魅灵。</w:t>
      </w:r>
    </w:p>
    <w:p w14:paraId="3671E088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△浓稠黑雾包裹周云，黑雾散去，他短发化作及腰墨色长发，长裤变为暗黑流苏长裙，周身服饰华丽精致。</w:t>
      </w:r>
    </w:p>
    <w:p w14:paraId="00C2C482">
      <w:pPr>
        <w:rPr>
          <w:rFonts w:hint="eastAsia"/>
          <w:lang w:eastAsia="zh"/>
          <w:woUserID w:val="1"/>
        </w:rPr>
      </w:pPr>
    </w:p>
    <w:p w14:paraId="7434BDAA">
      <w:pPr>
        <w:rPr>
          <w:rFonts w:hint="eastAsia"/>
          <w:lang w:eastAsia="zh"/>
          <w:woUserID w:val="1"/>
        </w:rPr>
      </w:pPr>
    </w:p>
    <w:p w14:paraId="20F9D1CD">
      <w:pPr>
        <w:rPr>
          <w:rFonts w:hint="eastAsia"/>
          <w:lang w:eastAsia="zh"/>
          <w:woUserID w:val="1"/>
        </w:rPr>
      </w:pPr>
    </w:p>
    <w:p w14:paraId="04A75EBA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第8集</w:t>
      </w:r>
    </w:p>
    <w:p w14:paraId="07C42B0D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8-1 下水道 夜 内</w:t>
      </w:r>
    </w:p>
    <w:p w14:paraId="1E5AD261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人物：周云、罪焰鼠王、老鼠怪甲、老鼠怪乙、老鼠怪丙</w:t>
      </w:r>
    </w:p>
    <w:p w14:paraId="2FE37644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△罪焰鼠王双眼冒星，鼻血直流，满脸花痴模样，随即双腿一软跪倒在地，抬手狠狠扇自己巴掌。</w:t>
      </w:r>
    </w:p>
    <w:p w14:paraId="2DD6E3C4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罪焰鼠王（楚楚可怜，愧疚）：我刚才都干了什么？居然追杀男神，还差点伤了他，我真该死！</w:t>
      </w:r>
    </w:p>
    <w:p w14:paraId="2AFF84C8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△周云眼前浮现出淡蓝色系统面板。</w:t>
      </w:r>
    </w:p>
    <w:p w14:paraId="1FA9F2DA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系统（vo）：检测到D级诡物对玩家产生爱慕，爱慕值提升至60/1000，D级诡物爱慕值达1000，可解锁全新魅魔形态。</w:t>
      </w:r>
    </w:p>
    <w:p w14:paraId="474DE961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△周云抬手，一缕浓黑魅惑黑雾飘向三只倒地的老鼠怪，雾气入体，老鼠怪瞬间苏醒，立刻像忠犬般匍匐在地，对着周云跪舔。</w:t>
      </w:r>
    </w:p>
    <w:p w14:paraId="5C069DD3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周云（抬手勾了勾手指，淡漠）：都给我滚过来。</w:t>
      </w:r>
    </w:p>
    <w:p w14:paraId="787EC999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△罪焰鼠王与三只老鼠怪连忙匍匐在地，快速滚到周云面前，低头跪舔。罪焰鼠王将美艳的脸颊贴紧周云的手掌，舔舐他的掌心。</w:t>
      </w:r>
    </w:p>
    <w:p w14:paraId="679C3ADB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罪焰鼠王（眉眼羞涩，恭敬）：男神大人！</w:t>
      </w:r>
    </w:p>
    <w:p w14:paraId="1C11CDEA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△周云抬脚，将身前老鼠怪的头踩在脚底，面露失望之色，随即打了个响指。身旁黑雾瞬间变成细密的黑雨从天而降，淋在周云身上，营造出落寞伤感的氛围。</w:t>
      </w:r>
    </w:p>
    <w:p w14:paraId="0BB1F904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周云（轻声叹气，失望）：口口声声说我是你们的男神，却做出这般忤逆我的事，你们的所作所为，太让我心寒了。</w:t>
      </w:r>
    </w:p>
    <w:p w14:paraId="789E50AB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系统（vo）：检测到D级诡物爱慕值持续上升，当前爱慕值100/1000。</w:t>
      </w:r>
    </w:p>
    <w:p w14:paraId="3864FC9A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△罪焰鼠王连忙用胸腰，轻轻蹭着周云的腿，满脸慌乱。</w:t>
      </w:r>
    </w:p>
    <w:p w14:paraId="56C43F51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罪焰鼠王（急切哀求）：男神大人，都是我们的错，是我们让你伤心了，我们罪该万死，您说怎么做才肯原谅我们？</w:t>
      </w:r>
    </w:p>
    <w:p w14:paraId="61A72F86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△周云抬手，用力掐住罪焰鼠王的脖颈。</w:t>
      </w:r>
    </w:p>
    <w:p w14:paraId="355F9C50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周云（语气强硬）：把你们的诡物和诡火，全部献给我。</w:t>
      </w:r>
    </w:p>
    <w:p w14:paraId="2AC2D1E4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△三只老鼠怪毫不犹豫，分别咬断自己的尾巴、掰下尖锐利爪，双手捧着递到周云面前。</w:t>
      </w:r>
    </w:p>
    <w:p w14:paraId="29BB4429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△罪焰鼠王这是一脸爱慕的看向周云，抬手划开自己的胸膛，从心脏位置掏出一团跳动的暗红色诡火，恭敬奉上。</w:t>
      </w:r>
    </w:p>
    <w:p w14:paraId="2A46BC3A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系统（vo）：副本异常触发，隐藏BOSS本源受损，未及时修复本源，即将开启大逃杀模式，祝所有玩家存活至天亮。</w:t>
      </w:r>
    </w:p>
    <w:p w14:paraId="4F3629D3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周云（神色骤变）：糟了，下手太过火，居然被诡异世界察觉，直接开启了地狱级大逃杀！</w:t>
      </w:r>
    </w:p>
    <w:p w14:paraId="0709EE8F">
      <w:pPr>
        <w:rPr>
          <w:rFonts w:hint="eastAsia"/>
          <w:lang w:eastAsia="zh"/>
          <w:woUserID w:val="1"/>
        </w:rPr>
      </w:pPr>
    </w:p>
    <w:p w14:paraId="4EB9660D">
      <w:pPr>
        <w:rPr>
          <w:rFonts w:hint="eastAsia"/>
          <w:lang w:eastAsia="zh"/>
          <w:woUserID w:val="1"/>
        </w:rPr>
      </w:pPr>
    </w:p>
    <w:p w14:paraId="218633D8">
      <w:pPr>
        <w:rPr>
          <w:rFonts w:hint="eastAsia"/>
          <w:lang w:eastAsia="zh"/>
          <w:woUserID w:val="1"/>
        </w:rPr>
      </w:pPr>
    </w:p>
    <w:p w14:paraId="16262E1E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</w:t>
      </w:r>
    </w:p>
    <w:sectPr>
      <w:pgSz w:w="11906" w:h="16838"/>
      <w:pgMar w:top="1440" w:right="1800" w:bottom="1440" w:left="1800" w:header="851" w:footer="992" w:gutter="0"/>
      <w:cols w:space="0" w:num="1"/>
      <w:rtlGutter w:val="0"/>
      <w:docGrid w:type="lines" w:linePitch="387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Wingdings">
    <w:altName w:val="Kingsoft Confetti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Kingsoft Confetti">
    <w:panose1 w:val="05000100010000000000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alibri">
    <w:altName w:val="Arial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  <w:font w:name="微软雅黑">
    <w:altName w:val="汉仪旗黑KW 55S"/>
    <w:panose1 w:val="020B0503020204020204"/>
    <w:charset w:val="86"/>
    <w:family w:val="auto"/>
    <w:pitch w:val="default"/>
    <w:sig w:usb0="00000000" w:usb1="00000000" w:usb2="00000016" w:usb3="00000000" w:csb0="0004001F" w:csb1="00000000"/>
  </w:font>
  <w:font w:name="汉仪旗黑KW 55S">
    <w:panose1 w:val="00020600040101010101"/>
    <w:charset w:val="86"/>
    <w:family w:val="auto"/>
    <w:pitch w:val="default"/>
    <w:sig w:usb0="A00002BF" w:usb1="3ACF7CFA" w:usb2="00000016" w:usb3="00000000" w:csb0="0004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attachedTemplate r:id="rId1"/>
  <w:documentProtection w:enforcement="0"/>
  <w:defaultTabStop w:val="420"/>
  <w:drawingGridHorizontalSpacing w:val="210"/>
  <w:drawingGridVerticalSpacing w:val="194"/>
  <w:displayHorizontalDrawingGridEvery w:val="1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AA24D9F"/>
    <w:rsid w:val="07011CC2"/>
    <w:rsid w:val="0746597C"/>
    <w:rsid w:val="07644792"/>
    <w:rsid w:val="09284798"/>
    <w:rsid w:val="0F2B6FD9"/>
    <w:rsid w:val="183C240D"/>
    <w:rsid w:val="19BF44B4"/>
    <w:rsid w:val="1AA24D9F"/>
    <w:rsid w:val="1C76164F"/>
    <w:rsid w:val="22B5D8E4"/>
    <w:rsid w:val="28DA2E89"/>
    <w:rsid w:val="2A4254F9"/>
    <w:rsid w:val="2D1F32F4"/>
    <w:rsid w:val="323B4D81"/>
    <w:rsid w:val="34B70380"/>
    <w:rsid w:val="36D6BB79"/>
    <w:rsid w:val="397522FA"/>
    <w:rsid w:val="3AE174A3"/>
    <w:rsid w:val="43446334"/>
    <w:rsid w:val="44A84E71"/>
    <w:rsid w:val="477DCE1E"/>
    <w:rsid w:val="4E7BCAA8"/>
    <w:rsid w:val="51F4FFB4"/>
    <w:rsid w:val="53F612C7"/>
    <w:rsid w:val="573E1E21"/>
    <w:rsid w:val="58EFCEFE"/>
    <w:rsid w:val="5B487E91"/>
    <w:rsid w:val="5CF9550F"/>
    <w:rsid w:val="5EFEBDE8"/>
    <w:rsid w:val="63DF0521"/>
    <w:rsid w:val="6763AF6C"/>
    <w:rsid w:val="67FD6AB7"/>
    <w:rsid w:val="68CA2609"/>
    <w:rsid w:val="68CC1AED"/>
    <w:rsid w:val="69BB0F42"/>
    <w:rsid w:val="6A637494"/>
    <w:rsid w:val="6BCF62E6"/>
    <w:rsid w:val="6CD3A16D"/>
    <w:rsid w:val="6D535020"/>
    <w:rsid w:val="6E5F49A6"/>
    <w:rsid w:val="6FBAD1C5"/>
    <w:rsid w:val="6FFF37D2"/>
    <w:rsid w:val="70DE2EF1"/>
    <w:rsid w:val="71BEA22B"/>
    <w:rsid w:val="73D74C4D"/>
    <w:rsid w:val="73F3074A"/>
    <w:rsid w:val="7ABF3015"/>
    <w:rsid w:val="7B6E0144"/>
    <w:rsid w:val="7BE9400D"/>
    <w:rsid w:val="7BFF52EA"/>
    <w:rsid w:val="7C5F4108"/>
    <w:rsid w:val="7CF7D0C9"/>
    <w:rsid w:val="7DE6E8AE"/>
    <w:rsid w:val="7EFED497"/>
    <w:rsid w:val="7F79C282"/>
    <w:rsid w:val="7F7B6CAE"/>
    <w:rsid w:val="7F7CCC4E"/>
    <w:rsid w:val="7FBF6DD0"/>
    <w:rsid w:val="7FCD17FE"/>
    <w:rsid w:val="7FD7E9A0"/>
    <w:rsid w:val="7FDFB3A8"/>
    <w:rsid w:val="7FE09582"/>
    <w:rsid w:val="7FE9FBB2"/>
    <w:rsid w:val="7FFFC38C"/>
    <w:rsid w:val="8FFFA67E"/>
    <w:rsid w:val="A97F623E"/>
    <w:rsid w:val="AACEA069"/>
    <w:rsid w:val="ADF95B27"/>
    <w:rsid w:val="AFBF8780"/>
    <w:rsid w:val="B5FF4A18"/>
    <w:rsid w:val="B7D70314"/>
    <w:rsid w:val="B7FFF3DF"/>
    <w:rsid w:val="B9FF368E"/>
    <w:rsid w:val="BD5FA2EB"/>
    <w:rsid w:val="BEEFCB4B"/>
    <w:rsid w:val="BEFEFAF6"/>
    <w:rsid w:val="BF761F06"/>
    <w:rsid w:val="BFE6F841"/>
    <w:rsid w:val="D5DE8897"/>
    <w:rsid w:val="D7D9E3F7"/>
    <w:rsid w:val="DE57F2A2"/>
    <w:rsid w:val="DEE7AE0E"/>
    <w:rsid w:val="DEF7113E"/>
    <w:rsid w:val="E53749C3"/>
    <w:rsid w:val="E7FE3684"/>
    <w:rsid w:val="E97E9411"/>
    <w:rsid w:val="EFD799FD"/>
    <w:rsid w:val="EFF75F89"/>
    <w:rsid w:val="EFFF70E4"/>
    <w:rsid w:val="F11F44AD"/>
    <w:rsid w:val="F37FFFAA"/>
    <w:rsid w:val="F4EF8005"/>
    <w:rsid w:val="F5749771"/>
    <w:rsid w:val="F5F7CF25"/>
    <w:rsid w:val="F7EEC240"/>
    <w:rsid w:val="F9FDA4AF"/>
    <w:rsid w:val="F9FE62AC"/>
    <w:rsid w:val="FBF75102"/>
    <w:rsid w:val="FBFFBEE4"/>
    <w:rsid w:val="FC9299F8"/>
    <w:rsid w:val="FDDC5620"/>
    <w:rsid w:val="FDEA700A"/>
    <w:rsid w:val="FDFDC563"/>
    <w:rsid w:val="FEED3DAA"/>
    <w:rsid w:val="FF534138"/>
    <w:rsid w:val="FF8DB3A1"/>
    <w:rsid w:val="FF9ECB21"/>
    <w:rsid w:val="FFBFCE42"/>
    <w:rsid w:val="FFCD6205"/>
    <w:rsid w:val="FFFF393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semiHidden="0" w:name="heading 7"/>
    <w:lsdException w:qFormat="1" w:uiPriority="0" w:semiHidden="0" w:name="heading 8"/>
    <w:lsdException w:qFormat="1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微软雅黑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260" w:beforeLines="0" w:beforeAutospacing="0" w:after="220" w:afterLines="0" w:afterAutospacing="0" w:line="240" w:lineRule="auto"/>
      <w:outlineLvl w:val="0"/>
    </w:pPr>
    <w:rPr>
      <w:rFonts w:ascii="Arial" w:hAnsi="Arial"/>
      <w:b/>
      <w:kern w:val="44"/>
      <w:sz w:val="36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00" w:afterLines="0" w:afterAutospacing="0" w:line="240" w:lineRule="auto"/>
      <w:outlineLvl w:val="1"/>
    </w:pPr>
    <w:rPr>
      <w:rFonts w:ascii="Arial" w:hAnsi="Arial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180" w:afterLines="0" w:afterAutospacing="0" w:line="240" w:lineRule="auto"/>
      <w:outlineLvl w:val="2"/>
    </w:pPr>
    <w:rPr>
      <w:rFonts w:ascii="Arial" w:hAnsi="Arial"/>
      <w:b/>
      <w:sz w:val="30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40" w:beforeLines="0" w:beforeAutospacing="0" w:after="160" w:afterLines="0" w:afterAutospacing="0" w:line="240" w:lineRule="auto"/>
      <w:outlineLvl w:val="3"/>
    </w:pPr>
    <w:rPr>
      <w:rFonts w:ascii="Arial" w:hAnsi="Arial"/>
      <w:b/>
      <w:sz w:val="28"/>
    </w:rPr>
  </w:style>
  <w:style w:type="paragraph" w:styleId="6">
    <w:name w:val="heading 5"/>
    <w:basedOn w:val="1"/>
    <w:next w:val="1"/>
    <w:unhideWhenUsed/>
    <w:qFormat/>
    <w:uiPriority w:val="0"/>
    <w:pPr>
      <w:keepNext/>
      <w:keepLines/>
      <w:spacing w:before="240" w:beforeLines="0" w:beforeAutospacing="0" w:after="160" w:afterLines="0" w:afterAutospacing="0" w:line="240" w:lineRule="auto"/>
      <w:outlineLvl w:val="4"/>
    </w:pPr>
    <w:rPr>
      <w:rFonts w:ascii="Arial" w:hAnsi="Arial"/>
      <w:b/>
      <w:sz w:val="28"/>
    </w:rPr>
  </w:style>
  <w:style w:type="paragraph" w:styleId="7">
    <w:name w:val="heading 6"/>
    <w:basedOn w:val="1"/>
    <w:next w:val="1"/>
    <w:unhideWhenUsed/>
    <w:qFormat/>
    <w:uiPriority w:val="0"/>
    <w:pPr>
      <w:keepNext/>
      <w:keepLines/>
      <w:spacing w:before="240" w:beforeLines="0" w:beforeAutospacing="0" w:after="120" w:afterLines="0" w:afterAutospacing="0" w:line="240" w:lineRule="auto"/>
      <w:outlineLvl w:val="5"/>
    </w:pPr>
    <w:rPr>
      <w:rFonts w:ascii="Arial" w:hAnsi="Arial"/>
      <w:b/>
      <w:sz w:val="24"/>
    </w:rPr>
  </w:style>
  <w:style w:type="paragraph" w:styleId="8">
    <w:name w:val="heading 7"/>
    <w:basedOn w:val="1"/>
    <w:next w:val="1"/>
    <w:unhideWhenUsed/>
    <w:qFormat/>
    <w:uiPriority w:val="0"/>
    <w:pPr>
      <w:keepNext/>
      <w:keepLines/>
      <w:spacing w:before="240" w:beforeLines="0" w:beforeAutospacing="0" w:after="120" w:afterLines="0" w:afterAutospacing="0" w:line="240" w:lineRule="auto"/>
      <w:outlineLvl w:val="6"/>
    </w:pPr>
    <w:rPr>
      <w:rFonts w:ascii="Arial" w:hAnsi="Arial"/>
      <w:b/>
      <w:sz w:val="24"/>
    </w:rPr>
  </w:style>
  <w:style w:type="paragraph" w:styleId="9">
    <w:name w:val="heading 8"/>
    <w:basedOn w:val="1"/>
    <w:next w:val="1"/>
    <w:unhideWhenUsed/>
    <w:qFormat/>
    <w:uiPriority w:val="0"/>
    <w:pPr>
      <w:keepNext/>
      <w:keepLines/>
      <w:spacing w:before="180" w:beforeLines="0" w:beforeAutospacing="0" w:after="64" w:afterLines="0" w:afterAutospacing="0" w:line="240" w:lineRule="auto"/>
      <w:outlineLvl w:val="7"/>
    </w:pPr>
    <w:rPr>
      <w:rFonts w:ascii="Arial" w:hAnsi="Arial"/>
      <w:sz w:val="24"/>
    </w:rPr>
  </w:style>
  <w:style w:type="paragraph" w:styleId="10">
    <w:name w:val="heading 9"/>
    <w:basedOn w:val="1"/>
    <w:next w:val="1"/>
    <w:unhideWhenUsed/>
    <w:qFormat/>
    <w:uiPriority w:val="0"/>
    <w:pPr>
      <w:keepNext/>
      <w:keepLines/>
      <w:spacing w:before="180" w:beforeLines="0" w:beforeAutospacing="0" w:after="64" w:afterLines="0" w:afterAutospacing="0" w:line="240" w:lineRule="auto"/>
      <w:outlineLvl w:val="8"/>
    </w:pPr>
    <w:rPr>
      <w:rFonts w:ascii="Arial" w:hAnsi="Arial"/>
    </w:rPr>
  </w:style>
  <w:style w:type="character" w:default="1" w:styleId="13">
    <w:name w:val="Default Paragraph Font"/>
    <w:qFormat/>
    <w:uiPriority w:val="0"/>
    <w:rPr>
      <w:rFonts w:eastAsia="微软雅黑" w:asciiTheme="minorAscii" w:hAnsiTheme="minorAscii"/>
    </w:rPr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2">
    <w:name w:val="Table Grid"/>
    <w:basedOn w:val="11"/>
    <w:qFormat/>
    <w:uiPriority w:val="0"/>
    <w:pPr>
      <w:widowControl w:val="0"/>
      <w:jc w:val="both"/>
    </w:pPr>
    <w:rPr>
      <w:rFonts w:eastAsia="宋体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/data/weboffice/C:\data\weboffice\C:\data\weboffice\C:\data\weboffice\C:\data\weboffice\C:\data\weboffice\C:\Users\June\Library\Containers\com.kingsoft.wpsoffice.mac\Data\C:\data\weboffice\C:\home\ranpeng\C:\Users\53YFKM2\AppData\Roaming\Kingsoft\wps\addons\pool\win-i386\knewfileres_1.0.0.3\wps\0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8</Pages>
  <Words>0</Words>
  <Characters>0</Characters>
  <Lines>0</Lines>
  <Paragraphs>0</Paragraphs>
  <TotalTime>0</TotalTime>
  <ScaleCrop>false</ScaleCrop>
  <LinksUpToDate>false</LinksUpToDate>
  <CharactersWithSpaces>0</CharactersWithSpaces>
  <Application>WPS Office WWO_wpscloud_20260331155403-5956e8b171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2018-06-03T09:24:00Z</dcterms:created>
  <dcterms:modified xsi:type="dcterms:W3CDTF">2026-04-03T14:23:35Z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2052-12.9.0.25863</vt:lpwstr>
  </property>
  <property fmtid="{D5CDD505-2E9C-101B-9397-08002B2CF9AE}" pid="3" name="woTemplateTypoMode" linkTarget="0">
    <vt:lpwstr/>
  </property>
  <property fmtid="{D5CDD505-2E9C-101B-9397-08002B2CF9AE}" pid="4" name="woTemplate" linkTarget="0">
    <vt:i4>0</vt:i4>
  </property>
  <property fmtid="{D5CDD505-2E9C-101B-9397-08002B2CF9AE}" pid="5" name="ICV">
    <vt:lpwstr>F2650BE8391FBABDE75CCF6901844872_43</vt:lpwstr>
  </property>
</Properties>
</file>